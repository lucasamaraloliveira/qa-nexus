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6AA9D" w14:textId="73AC3A00" w:rsidR="00015A61" w:rsidRDefault="009506B4">
      <w:pPr>
        <w:rPr>
          <w:lang w:bidi="pt-BR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ADCF261" wp14:editId="39F9A9A6">
            <wp:simplePos x="0" y="0"/>
            <wp:positionH relativeFrom="page">
              <wp:align>right</wp:align>
            </wp:positionH>
            <wp:positionV relativeFrom="paragraph">
              <wp:posOffset>-216535</wp:posOffset>
            </wp:positionV>
            <wp:extent cx="3205480" cy="320548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80C23" w14:textId="0E4B23E1" w:rsidR="002D2B0A" w:rsidRDefault="002D2B0A" w:rsidP="002D2B0A"/>
    <w:p w14:paraId="7CB8E6DA" w14:textId="77777777" w:rsidR="00161175" w:rsidRDefault="00161175" w:rsidP="002D2B0A">
      <w:pPr>
        <w:rPr>
          <w:noProof/>
        </w:rPr>
      </w:pPr>
    </w:p>
    <w:p w14:paraId="37A676BA" w14:textId="702A8376" w:rsidR="002D2B0A" w:rsidRDefault="009506B4" w:rsidP="002D2B0A">
      <w:r>
        <w:rPr>
          <w:noProof/>
        </w:rPr>
        <w:drawing>
          <wp:anchor distT="0" distB="0" distL="114300" distR="114300" simplePos="0" relativeHeight="251686912" behindDoc="0" locked="0" layoutInCell="1" allowOverlap="1" wp14:anchorId="30EC18BF" wp14:editId="2A022D6B">
            <wp:simplePos x="0" y="0"/>
            <wp:positionH relativeFrom="margin">
              <wp:align>center</wp:align>
            </wp:positionH>
            <wp:positionV relativeFrom="paragraph">
              <wp:posOffset>1320165</wp:posOffset>
            </wp:positionV>
            <wp:extent cx="3510915" cy="2876706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2876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0A4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2388AC" wp14:editId="1C7EA3D5">
                <wp:simplePos x="0" y="0"/>
                <wp:positionH relativeFrom="margin">
                  <wp:align>center</wp:align>
                </wp:positionH>
                <wp:positionV relativeFrom="paragraph">
                  <wp:posOffset>5916930</wp:posOffset>
                </wp:positionV>
                <wp:extent cx="3219450" cy="1076325"/>
                <wp:effectExtent l="0" t="0" r="0" b="9525"/>
                <wp:wrapNone/>
                <wp:docPr id="25" name="Caixa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5400AAD" w14:textId="77777777" w:rsidR="004B2019" w:rsidRDefault="004B2019" w:rsidP="004B2019">
                            <w:pPr>
                              <w:widowControl w:val="0"/>
                              <w:spacing w:after="120" w:line="240" w:lineRule="auto"/>
                              <w:jc w:val="center"/>
                              <w:rPr>
                                <w:rFonts w:ascii="Candara" w:eastAsia="Arial" w:hAnsi="Candara" w:cs="Segoe UI"/>
                                <w:b/>
                                <w:i/>
                                <w:color w:val="1F4E79" w:themeColor="accent5" w:themeShade="80"/>
                                <w:w w:val="90"/>
                                <w:sz w:val="56"/>
                                <w:szCs w:val="56"/>
                                <w:lang w:bidi="pt-B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ndara" w:eastAsia="Arial" w:hAnsi="Candara" w:cs="Segoe UI"/>
                                <w:b/>
                                <w:i/>
                                <w:color w:val="1F4E79" w:themeColor="accent5" w:themeShade="80"/>
                                <w:w w:val="90"/>
                                <w:sz w:val="56"/>
                                <w:szCs w:val="56"/>
                                <w:lang w:bidi="pt-B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Manual</w:t>
                            </w:r>
                          </w:p>
                          <w:p w14:paraId="44E66E02" w14:textId="2C223D8D" w:rsidR="004B2019" w:rsidRPr="00190A99" w:rsidRDefault="004B2019" w:rsidP="004B2019">
                            <w:pPr>
                              <w:widowControl w:val="0"/>
                              <w:spacing w:after="120" w:line="240" w:lineRule="auto"/>
                              <w:jc w:val="center"/>
                              <w:rPr>
                                <w:rFonts w:ascii="Candara" w:hAnsi="Candara" w:cs="Segoe UI"/>
                                <w:b/>
                                <w:i/>
                                <w:color w:val="000000" w:themeColor="text1"/>
                                <w:w w:val="90"/>
                                <w:sz w:val="56"/>
                                <w:szCs w:val="56"/>
                                <w:lang w:val="e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andara" w:eastAsia="Arial" w:hAnsi="Candara" w:cs="Segoe UI"/>
                                <w:b/>
                                <w:i/>
                                <w:color w:val="1F4E79" w:themeColor="accent5" w:themeShade="80"/>
                                <w:w w:val="90"/>
                                <w:sz w:val="56"/>
                                <w:szCs w:val="56"/>
                                <w:lang w:bidi="pt-B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Tzion </w:t>
                            </w:r>
                            <w:proofErr w:type="spellStart"/>
                            <w:r w:rsidR="0083219F">
                              <w:rPr>
                                <w:rFonts w:ascii="Candara" w:eastAsia="Arial" w:hAnsi="Candara" w:cs="Segoe UI"/>
                                <w:b/>
                                <w:i/>
                                <w:color w:val="1F4E79" w:themeColor="accent5" w:themeShade="80"/>
                                <w:w w:val="90"/>
                                <w:sz w:val="56"/>
                                <w:szCs w:val="56"/>
                                <w:lang w:bidi="pt-B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My</w:t>
                            </w:r>
                            <w:proofErr w:type="spellEnd"/>
                            <w:r w:rsidR="0083219F">
                              <w:rPr>
                                <w:rFonts w:ascii="Candara" w:eastAsia="Arial" w:hAnsi="Candara" w:cs="Segoe UI"/>
                                <w:b/>
                                <w:i/>
                                <w:color w:val="1F4E79" w:themeColor="accent5" w:themeShade="80"/>
                                <w:w w:val="90"/>
                                <w:sz w:val="56"/>
                                <w:szCs w:val="56"/>
                                <w:lang w:bidi="pt-B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83219F">
                              <w:rPr>
                                <w:rFonts w:ascii="Candara" w:eastAsia="Arial" w:hAnsi="Candara" w:cs="Segoe UI"/>
                                <w:b/>
                                <w:i/>
                                <w:color w:val="1F4E79" w:themeColor="accent5" w:themeShade="80"/>
                                <w:w w:val="90"/>
                                <w:sz w:val="56"/>
                                <w:szCs w:val="56"/>
                                <w:lang w:bidi="pt-B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Result</w:t>
                            </w:r>
                            <w:proofErr w:type="spellEnd"/>
                          </w:p>
                          <w:p w14:paraId="582BA1E2" w14:textId="1BB9E2D7" w:rsidR="000415CA" w:rsidRPr="00190A99" w:rsidRDefault="000415CA" w:rsidP="000415CA">
                            <w:pPr>
                              <w:widowControl w:val="0"/>
                              <w:spacing w:line="240" w:lineRule="auto"/>
                              <w:jc w:val="center"/>
                              <w:rPr>
                                <w:rFonts w:ascii="Candara" w:hAnsi="Candara" w:cs="Segoe UI"/>
                                <w:b/>
                                <w:i/>
                                <w:color w:val="000000" w:themeColor="text1"/>
                                <w:w w:val="90"/>
                                <w:sz w:val="56"/>
                                <w:szCs w:val="56"/>
                                <w:lang w:val="e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388AC" id="_x0000_t202" coordsize="21600,21600" o:spt="202" path="m,l,21600r21600,l21600,xe">
                <v:stroke joinstyle="miter"/>
                <v:path gradientshapeok="t" o:connecttype="rect"/>
              </v:shapetype>
              <v:shape id="Caixa de texto 33" o:spid="_x0000_s1026" type="#_x0000_t202" style="position:absolute;margin-left:0;margin-top:465.9pt;width:253.5pt;height:84.7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" filled="f" fillcolor="#fffffe" stroked="f" strokecolor="#212120" insetpen="t">
                <v:textbox inset="2.88pt,2.88pt,2.88pt,2.88pt">
                  <w:txbxContent>
                    <w:p w14:paraId="45400AAD" w14:textId="77777777" w:rsidR="004B2019" w:rsidRDefault="004B2019" w:rsidP="004B2019">
                      <w:pPr>
                        <w:widowControl w:val="0"/>
                        <w:spacing w:after="120" w:line="240" w:lineRule="auto"/>
                        <w:jc w:val="center"/>
                        <w:rPr>
                          <w:rFonts w:ascii="Candara" w:eastAsia="Arial" w:hAnsi="Candara" w:cs="Segoe UI"/>
                          <w:b/>
                          <w:i/>
                          <w:color w:val="1F4E79" w:themeColor="accent5" w:themeShade="80"/>
                          <w:w w:val="90"/>
                          <w:sz w:val="56"/>
                          <w:szCs w:val="56"/>
                          <w:lang w:bidi="pt-B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ndara" w:eastAsia="Arial" w:hAnsi="Candara" w:cs="Segoe UI"/>
                          <w:b/>
                          <w:i/>
                          <w:color w:val="1F4E79" w:themeColor="accent5" w:themeShade="80"/>
                          <w:w w:val="90"/>
                          <w:sz w:val="56"/>
                          <w:szCs w:val="56"/>
                          <w:lang w:bidi="pt-B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Manual</w:t>
                      </w:r>
                    </w:p>
                    <w:p w14:paraId="44E66E02" w14:textId="2C223D8D" w:rsidR="004B2019" w:rsidRPr="00190A99" w:rsidRDefault="004B2019" w:rsidP="004B2019">
                      <w:pPr>
                        <w:widowControl w:val="0"/>
                        <w:spacing w:after="120" w:line="240" w:lineRule="auto"/>
                        <w:jc w:val="center"/>
                        <w:rPr>
                          <w:rFonts w:ascii="Candara" w:hAnsi="Candara" w:cs="Segoe UI"/>
                          <w:b/>
                          <w:i/>
                          <w:color w:val="000000" w:themeColor="text1"/>
                          <w:w w:val="90"/>
                          <w:sz w:val="56"/>
                          <w:szCs w:val="56"/>
                          <w:lang w:val="e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andara" w:eastAsia="Arial" w:hAnsi="Candara" w:cs="Segoe UI"/>
                          <w:b/>
                          <w:i/>
                          <w:color w:val="1F4E79" w:themeColor="accent5" w:themeShade="80"/>
                          <w:w w:val="90"/>
                          <w:sz w:val="56"/>
                          <w:szCs w:val="56"/>
                          <w:lang w:bidi="pt-B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Tzion </w:t>
                      </w:r>
                      <w:proofErr w:type="spellStart"/>
                      <w:r w:rsidR="0083219F">
                        <w:rPr>
                          <w:rFonts w:ascii="Candara" w:eastAsia="Arial" w:hAnsi="Candara" w:cs="Segoe UI"/>
                          <w:b/>
                          <w:i/>
                          <w:color w:val="1F4E79" w:themeColor="accent5" w:themeShade="80"/>
                          <w:w w:val="90"/>
                          <w:sz w:val="56"/>
                          <w:szCs w:val="56"/>
                          <w:lang w:bidi="pt-B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My</w:t>
                      </w:r>
                      <w:proofErr w:type="spellEnd"/>
                      <w:r w:rsidR="0083219F">
                        <w:rPr>
                          <w:rFonts w:ascii="Candara" w:eastAsia="Arial" w:hAnsi="Candara" w:cs="Segoe UI"/>
                          <w:b/>
                          <w:i/>
                          <w:color w:val="1F4E79" w:themeColor="accent5" w:themeShade="80"/>
                          <w:w w:val="90"/>
                          <w:sz w:val="56"/>
                          <w:szCs w:val="56"/>
                          <w:lang w:bidi="pt-B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83219F">
                        <w:rPr>
                          <w:rFonts w:ascii="Candara" w:eastAsia="Arial" w:hAnsi="Candara" w:cs="Segoe UI"/>
                          <w:b/>
                          <w:i/>
                          <w:color w:val="1F4E79" w:themeColor="accent5" w:themeShade="80"/>
                          <w:w w:val="90"/>
                          <w:sz w:val="56"/>
                          <w:szCs w:val="56"/>
                          <w:lang w:bidi="pt-B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Result</w:t>
                      </w:r>
                      <w:proofErr w:type="spellEnd"/>
                    </w:p>
                    <w:p w14:paraId="582BA1E2" w14:textId="1BB9E2D7" w:rsidR="000415CA" w:rsidRPr="00190A99" w:rsidRDefault="000415CA" w:rsidP="000415CA">
                      <w:pPr>
                        <w:widowControl w:val="0"/>
                        <w:spacing w:line="240" w:lineRule="auto"/>
                        <w:jc w:val="center"/>
                        <w:rPr>
                          <w:rFonts w:ascii="Candara" w:hAnsi="Candara" w:cs="Segoe UI"/>
                          <w:b/>
                          <w:i/>
                          <w:color w:val="000000" w:themeColor="text1"/>
                          <w:w w:val="90"/>
                          <w:sz w:val="56"/>
                          <w:szCs w:val="56"/>
                          <w:lang w:val="e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96DF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B7D53C" wp14:editId="418E686E">
                <wp:simplePos x="0" y="0"/>
                <wp:positionH relativeFrom="margin">
                  <wp:align>right</wp:align>
                </wp:positionH>
                <wp:positionV relativeFrom="paragraph">
                  <wp:posOffset>8993505</wp:posOffset>
                </wp:positionV>
                <wp:extent cx="6105525" cy="390525"/>
                <wp:effectExtent l="0" t="0" r="9525" b="9525"/>
                <wp:wrapNone/>
                <wp:docPr id="26" name="Caixa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EBDB53" w14:textId="7D7099E3" w:rsidR="00A062CC" w:rsidRPr="004E434A" w:rsidRDefault="00FE39CE" w:rsidP="00A062CC">
                            <w:pPr>
                              <w:widowControl w:val="0"/>
                              <w:spacing w:line="240" w:lineRule="auto"/>
                              <w:jc w:val="center"/>
                              <w:rPr>
                                <w:rFonts w:ascii="Candara" w:hAnsi="Candara" w:cs="Segoe UI"/>
                                <w:b/>
                                <w:i/>
                                <w:color w:val="000000" w:themeColor="text1"/>
                                <w:w w:val="90"/>
                                <w:sz w:val="24"/>
                                <w:szCs w:val="24"/>
                                <w:lang w:val="e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10" w:history="1">
                              <w:r w:rsidR="00A062CC" w:rsidRPr="004E434A">
                                <w:rPr>
                                  <w:rStyle w:val="Hyperlink"/>
                                  <w:rFonts w:ascii="Candara" w:eastAsia="Arial" w:hAnsi="Candara" w:cs="Segoe UI"/>
                                  <w:b/>
                                  <w:i/>
                                  <w:w w:val="90"/>
                                  <w:sz w:val="24"/>
                                  <w:szCs w:val="24"/>
                                  <w:u w:val="none"/>
                                  <w:lang w:bidi="pt-BR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WWW.ASLSOFTHOUSE.COM.BR</w:t>
                              </w:r>
                            </w:hyperlink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7D53C" id="_x0000_s1027" type="#_x0000_t202" style="position:absolute;margin-left:429.55pt;margin-top:708.15pt;width:480.75pt;height:30.7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" filled="f" fillcolor="#fffffe" stroked="f" strokecolor="#212120" insetpen="t">
                <v:textbox inset="2.88pt,2.88pt,2.88pt,2.88pt">
                  <w:txbxContent>
                    <w:p w14:paraId="1FEBDB53" w14:textId="7D7099E3" w:rsidR="00A062CC" w:rsidRPr="004E434A" w:rsidRDefault="00FE39CE" w:rsidP="00A062CC">
                      <w:pPr>
                        <w:widowControl w:val="0"/>
                        <w:spacing w:line="240" w:lineRule="auto"/>
                        <w:jc w:val="center"/>
                        <w:rPr>
                          <w:rFonts w:ascii="Candara" w:hAnsi="Candara" w:cs="Segoe UI"/>
                          <w:b/>
                          <w:i/>
                          <w:color w:val="000000" w:themeColor="text1"/>
                          <w:w w:val="90"/>
                          <w:sz w:val="24"/>
                          <w:szCs w:val="24"/>
                          <w:lang w:val="e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hyperlink r:id="rId11" w:history="1">
                        <w:r w:rsidR="00A062CC" w:rsidRPr="004E434A">
                          <w:rPr>
                            <w:rStyle w:val="Hyperlink"/>
                            <w:rFonts w:ascii="Candara" w:eastAsia="Arial" w:hAnsi="Candara" w:cs="Segoe UI"/>
                            <w:b/>
                            <w:i/>
                            <w:w w:val="90"/>
                            <w:sz w:val="24"/>
                            <w:szCs w:val="24"/>
                            <w:u w:val="none"/>
                            <w:lang w:bidi="pt-BR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WWW.ASLSOFTHOUSE.COM.BR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2D2B0A">
        <w:rPr>
          <w:lang w:bidi="pt-BR"/>
        </w:rPr>
        <w:br w:type="page"/>
      </w:r>
    </w:p>
    <w:sdt>
      <w:sdt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  <w:id w:val="-608736084"/>
        <w:docPartObj>
          <w:docPartGallery w:val="Table of Contents"/>
          <w:docPartUnique/>
        </w:docPartObj>
      </w:sdtPr>
      <w:sdtEndPr>
        <w:rPr>
          <w:rFonts w:ascii="Candara" w:hAnsi="Candara"/>
          <w:b/>
          <w:bCs/>
          <w:sz w:val="28"/>
          <w:szCs w:val="28"/>
        </w:rPr>
      </w:sdtEndPr>
      <w:sdtContent>
        <w:p w14:paraId="3687E0D6" w14:textId="7BC38C81" w:rsidR="00D6353D" w:rsidRDefault="00D6353D" w:rsidP="00B425B3">
          <w:pPr>
            <w:pStyle w:val="CabealhodoSumrio"/>
            <w:spacing w:after="120"/>
            <w:rPr>
              <w:rFonts w:ascii="Candara" w:hAnsi="Candara"/>
              <w:b/>
              <w:bCs/>
              <w:color w:val="000000" w:themeColor="text1"/>
            </w:rPr>
          </w:pPr>
          <w:r w:rsidRPr="00D6353D">
            <w:rPr>
              <w:rFonts w:ascii="Candara" w:hAnsi="Candara"/>
              <w:b/>
              <w:bCs/>
              <w:color w:val="000000" w:themeColor="text1"/>
            </w:rPr>
            <w:t>Sumário</w:t>
          </w:r>
        </w:p>
        <w:p w14:paraId="17F22142" w14:textId="77777777" w:rsidR="00A560EB" w:rsidRPr="00A560EB" w:rsidRDefault="00A560EB" w:rsidP="00A560EB">
          <w:pPr>
            <w:rPr>
              <w:lang w:eastAsia="pt-BR"/>
            </w:rPr>
          </w:pPr>
        </w:p>
        <w:p w14:paraId="483D84E5" w14:textId="1048D787" w:rsidR="00861943" w:rsidRPr="00861943" w:rsidRDefault="00D6353D">
          <w:pPr>
            <w:pStyle w:val="Sumrio1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r w:rsidRPr="00861943">
            <w:fldChar w:fldCharType="begin"/>
          </w:r>
          <w:r w:rsidRPr="00861943">
            <w:instrText xml:space="preserve"> TOC \o "1-3" \h \z \u </w:instrText>
          </w:r>
          <w:r w:rsidRPr="00861943">
            <w:fldChar w:fldCharType="separate"/>
          </w:r>
          <w:hyperlink w:anchor="_Toc101345722" w:history="1">
            <w:r w:rsidR="00861943" w:rsidRPr="00861943">
              <w:rPr>
                <w:rStyle w:val="Hyperlink"/>
              </w:rPr>
              <w:t>1.</w:t>
            </w:r>
            <w:r w:rsidR="00861943" w:rsidRPr="00861943">
              <w:rPr>
                <w:rFonts w:asciiTheme="minorHAnsi" w:eastAsiaTheme="minorEastAsia" w:hAnsiTheme="minorHAnsi"/>
                <w:sz w:val="22"/>
                <w:szCs w:val="22"/>
                <w:lang w:eastAsia="pt-BR"/>
              </w:rPr>
              <w:tab/>
            </w:r>
            <w:r w:rsidR="00861943" w:rsidRPr="00861943">
              <w:rPr>
                <w:rStyle w:val="Hyperlink"/>
              </w:rPr>
              <w:t>Tzion My Result</w:t>
            </w:r>
            <w:r w:rsidR="00861943" w:rsidRPr="00861943">
              <w:rPr>
                <w:webHidden/>
              </w:rPr>
              <w:tab/>
            </w:r>
            <w:r w:rsidR="00861943" w:rsidRPr="00861943">
              <w:rPr>
                <w:webHidden/>
              </w:rPr>
              <w:fldChar w:fldCharType="begin"/>
            </w:r>
            <w:r w:rsidR="00861943" w:rsidRPr="00861943">
              <w:rPr>
                <w:webHidden/>
              </w:rPr>
              <w:instrText xml:space="preserve"> PAGEREF _Toc101345722 \h </w:instrText>
            </w:r>
            <w:r w:rsidR="00861943" w:rsidRPr="00861943">
              <w:rPr>
                <w:webHidden/>
              </w:rPr>
            </w:r>
            <w:r w:rsidR="00861943" w:rsidRPr="00861943">
              <w:rPr>
                <w:webHidden/>
              </w:rPr>
              <w:fldChar w:fldCharType="separate"/>
            </w:r>
            <w:r w:rsidR="009D7679">
              <w:rPr>
                <w:webHidden/>
              </w:rPr>
              <w:t>3</w:t>
            </w:r>
            <w:r w:rsidR="00861943" w:rsidRPr="00861943">
              <w:rPr>
                <w:webHidden/>
              </w:rPr>
              <w:fldChar w:fldCharType="end"/>
            </w:r>
          </w:hyperlink>
        </w:p>
        <w:p w14:paraId="7B202C11" w14:textId="75DFEB73" w:rsidR="00861943" w:rsidRPr="00861943" w:rsidRDefault="00FE39CE">
          <w:pPr>
            <w:pStyle w:val="Sumrio1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101345723" w:history="1">
            <w:r w:rsidR="00861943" w:rsidRPr="00861943">
              <w:rPr>
                <w:rStyle w:val="Hyperlink"/>
              </w:rPr>
              <w:t>2.</w:t>
            </w:r>
            <w:r w:rsidR="00861943" w:rsidRPr="00861943">
              <w:rPr>
                <w:rFonts w:asciiTheme="minorHAnsi" w:eastAsiaTheme="minorEastAsia" w:hAnsiTheme="minorHAnsi"/>
                <w:sz w:val="22"/>
                <w:szCs w:val="22"/>
                <w:lang w:eastAsia="pt-BR"/>
              </w:rPr>
              <w:tab/>
            </w:r>
            <w:r w:rsidR="00861943" w:rsidRPr="00861943">
              <w:rPr>
                <w:rStyle w:val="Hyperlink"/>
              </w:rPr>
              <w:t>Login</w:t>
            </w:r>
            <w:r w:rsidR="00861943" w:rsidRPr="00861943">
              <w:rPr>
                <w:webHidden/>
              </w:rPr>
              <w:tab/>
            </w:r>
            <w:r w:rsidR="00861943" w:rsidRPr="00861943">
              <w:rPr>
                <w:webHidden/>
              </w:rPr>
              <w:fldChar w:fldCharType="begin"/>
            </w:r>
            <w:r w:rsidR="00861943" w:rsidRPr="00861943">
              <w:rPr>
                <w:webHidden/>
              </w:rPr>
              <w:instrText xml:space="preserve"> PAGEREF _Toc101345723 \h </w:instrText>
            </w:r>
            <w:r w:rsidR="00861943" w:rsidRPr="00861943">
              <w:rPr>
                <w:webHidden/>
              </w:rPr>
            </w:r>
            <w:r w:rsidR="00861943" w:rsidRPr="00861943">
              <w:rPr>
                <w:webHidden/>
              </w:rPr>
              <w:fldChar w:fldCharType="separate"/>
            </w:r>
            <w:r w:rsidR="009D7679">
              <w:rPr>
                <w:webHidden/>
              </w:rPr>
              <w:t>4</w:t>
            </w:r>
            <w:r w:rsidR="00861943" w:rsidRPr="00861943">
              <w:rPr>
                <w:webHidden/>
              </w:rPr>
              <w:fldChar w:fldCharType="end"/>
            </w:r>
          </w:hyperlink>
        </w:p>
        <w:p w14:paraId="1C477114" w14:textId="2513175D" w:rsidR="00861943" w:rsidRPr="00861943" w:rsidRDefault="00FE39CE">
          <w:pPr>
            <w:pStyle w:val="Sumrio1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101345724" w:history="1">
            <w:r w:rsidR="00861943" w:rsidRPr="00861943">
              <w:rPr>
                <w:rStyle w:val="Hyperlink"/>
              </w:rPr>
              <w:t xml:space="preserve">3. </w:t>
            </w:r>
            <w:r w:rsidR="00861943">
              <w:rPr>
                <w:rStyle w:val="Hyperlink"/>
              </w:rPr>
              <w:t xml:space="preserve">   </w:t>
            </w:r>
            <w:r w:rsidR="00861943" w:rsidRPr="00861943">
              <w:rPr>
                <w:rStyle w:val="Hyperlink"/>
              </w:rPr>
              <w:t>Tela Inicial</w:t>
            </w:r>
            <w:r w:rsidR="00861943" w:rsidRPr="00861943">
              <w:rPr>
                <w:webHidden/>
              </w:rPr>
              <w:tab/>
            </w:r>
            <w:r w:rsidR="00861943" w:rsidRPr="00861943">
              <w:rPr>
                <w:webHidden/>
              </w:rPr>
              <w:fldChar w:fldCharType="begin"/>
            </w:r>
            <w:r w:rsidR="00861943" w:rsidRPr="00861943">
              <w:rPr>
                <w:webHidden/>
              </w:rPr>
              <w:instrText xml:space="preserve"> PAGEREF _Toc101345724 \h </w:instrText>
            </w:r>
            <w:r w:rsidR="00861943" w:rsidRPr="00861943">
              <w:rPr>
                <w:webHidden/>
              </w:rPr>
            </w:r>
            <w:r w:rsidR="00861943" w:rsidRPr="00861943">
              <w:rPr>
                <w:webHidden/>
              </w:rPr>
              <w:fldChar w:fldCharType="separate"/>
            </w:r>
            <w:r w:rsidR="009D7679">
              <w:rPr>
                <w:webHidden/>
              </w:rPr>
              <w:t>6</w:t>
            </w:r>
            <w:r w:rsidR="00861943" w:rsidRPr="00861943">
              <w:rPr>
                <w:webHidden/>
              </w:rPr>
              <w:fldChar w:fldCharType="end"/>
            </w:r>
          </w:hyperlink>
        </w:p>
        <w:p w14:paraId="7BC9CB21" w14:textId="4632F366" w:rsidR="00861943" w:rsidRPr="00861943" w:rsidRDefault="00FE39CE">
          <w:pPr>
            <w:pStyle w:val="Sumrio1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101345725" w:history="1">
            <w:r w:rsidR="00861943" w:rsidRPr="00861943">
              <w:rPr>
                <w:rStyle w:val="Hyperlink"/>
              </w:rPr>
              <w:t xml:space="preserve">4. </w:t>
            </w:r>
            <w:r w:rsidR="00861943">
              <w:rPr>
                <w:rStyle w:val="Hyperlink"/>
              </w:rPr>
              <w:t xml:space="preserve">   </w:t>
            </w:r>
            <w:r w:rsidR="00861943" w:rsidRPr="00861943">
              <w:rPr>
                <w:rStyle w:val="Hyperlink"/>
              </w:rPr>
              <w:t>Filtros</w:t>
            </w:r>
            <w:r w:rsidR="00861943" w:rsidRPr="00861943">
              <w:rPr>
                <w:webHidden/>
              </w:rPr>
              <w:tab/>
            </w:r>
            <w:r w:rsidR="00861943" w:rsidRPr="00861943">
              <w:rPr>
                <w:webHidden/>
              </w:rPr>
              <w:fldChar w:fldCharType="begin"/>
            </w:r>
            <w:r w:rsidR="00861943" w:rsidRPr="00861943">
              <w:rPr>
                <w:webHidden/>
              </w:rPr>
              <w:instrText xml:space="preserve"> PAGEREF _Toc101345725 \h </w:instrText>
            </w:r>
            <w:r w:rsidR="00861943" w:rsidRPr="00861943">
              <w:rPr>
                <w:webHidden/>
              </w:rPr>
            </w:r>
            <w:r w:rsidR="00861943" w:rsidRPr="00861943">
              <w:rPr>
                <w:webHidden/>
              </w:rPr>
              <w:fldChar w:fldCharType="separate"/>
            </w:r>
            <w:r w:rsidR="009D7679">
              <w:rPr>
                <w:webHidden/>
              </w:rPr>
              <w:t>7</w:t>
            </w:r>
            <w:r w:rsidR="00861943" w:rsidRPr="00861943">
              <w:rPr>
                <w:webHidden/>
              </w:rPr>
              <w:fldChar w:fldCharType="end"/>
            </w:r>
          </w:hyperlink>
        </w:p>
        <w:p w14:paraId="07829A0B" w14:textId="28FDF1D3" w:rsidR="00861943" w:rsidRPr="00861943" w:rsidRDefault="00FE39CE">
          <w:pPr>
            <w:pStyle w:val="Sumrio1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101345726" w:history="1">
            <w:r w:rsidR="00861943" w:rsidRPr="00861943">
              <w:rPr>
                <w:rStyle w:val="Hyperlink"/>
              </w:rPr>
              <w:t xml:space="preserve">5. </w:t>
            </w:r>
            <w:r w:rsidR="00861943">
              <w:rPr>
                <w:rStyle w:val="Hyperlink"/>
              </w:rPr>
              <w:t xml:space="preserve">   </w:t>
            </w:r>
            <w:r w:rsidR="00861943" w:rsidRPr="00861943">
              <w:rPr>
                <w:rStyle w:val="Hyperlink"/>
              </w:rPr>
              <w:t>Grid</w:t>
            </w:r>
            <w:r w:rsidR="00861943" w:rsidRPr="00861943">
              <w:rPr>
                <w:webHidden/>
              </w:rPr>
              <w:tab/>
            </w:r>
            <w:r w:rsidR="00861943" w:rsidRPr="00861943">
              <w:rPr>
                <w:webHidden/>
              </w:rPr>
              <w:fldChar w:fldCharType="begin"/>
            </w:r>
            <w:r w:rsidR="00861943" w:rsidRPr="00861943">
              <w:rPr>
                <w:webHidden/>
              </w:rPr>
              <w:instrText xml:space="preserve"> PAGEREF _Toc101345726 \h </w:instrText>
            </w:r>
            <w:r w:rsidR="00861943" w:rsidRPr="00861943">
              <w:rPr>
                <w:webHidden/>
              </w:rPr>
            </w:r>
            <w:r w:rsidR="00861943" w:rsidRPr="00861943">
              <w:rPr>
                <w:webHidden/>
              </w:rPr>
              <w:fldChar w:fldCharType="separate"/>
            </w:r>
            <w:r w:rsidR="009D7679">
              <w:rPr>
                <w:webHidden/>
              </w:rPr>
              <w:t>9</w:t>
            </w:r>
            <w:r w:rsidR="00861943" w:rsidRPr="00861943">
              <w:rPr>
                <w:webHidden/>
              </w:rPr>
              <w:fldChar w:fldCharType="end"/>
            </w:r>
          </w:hyperlink>
        </w:p>
        <w:p w14:paraId="385C3E96" w14:textId="09251577" w:rsidR="00861943" w:rsidRPr="00861943" w:rsidRDefault="00FE39CE">
          <w:pPr>
            <w:pStyle w:val="Sumrio1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101345727" w:history="1">
            <w:r w:rsidR="00861943" w:rsidRPr="00861943">
              <w:rPr>
                <w:rStyle w:val="Hyperlink"/>
              </w:rPr>
              <w:t xml:space="preserve">6. </w:t>
            </w:r>
            <w:r w:rsidR="00861943">
              <w:rPr>
                <w:rStyle w:val="Hyperlink"/>
              </w:rPr>
              <w:t xml:space="preserve">   </w:t>
            </w:r>
            <w:r w:rsidR="00861943" w:rsidRPr="00861943">
              <w:rPr>
                <w:rStyle w:val="Hyperlink"/>
              </w:rPr>
              <w:t>Menu Latera</w:t>
            </w:r>
            <w:r w:rsidR="00861943" w:rsidRPr="00861943">
              <w:rPr>
                <w:rStyle w:val="Hyperlink"/>
              </w:rPr>
              <w:t>l</w:t>
            </w:r>
            <w:r w:rsidR="00861943" w:rsidRPr="00861943">
              <w:rPr>
                <w:rStyle w:val="Hyperlink"/>
              </w:rPr>
              <w:t xml:space="preserve"> Esquerdo</w:t>
            </w:r>
            <w:r w:rsidR="00861943" w:rsidRPr="00861943">
              <w:rPr>
                <w:webHidden/>
              </w:rPr>
              <w:tab/>
            </w:r>
            <w:r w:rsidR="00861943" w:rsidRPr="00861943">
              <w:rPr>
                <w:webHidden/>
              </w:rPr>
              <w:fldChar w:fldCharType="begin"/>
            </w:r>
            <w:r w:rsidR="00861943" w:rsidRPr="00861943">
              <w:rPr>
                <w:webHidden/>
              </w:rPr>
              <w:instrText xml:space="preserve"> PAGEREF _Toc101345727 \h </w:instrText>
            </w:r>
            <w:r w:rsidR="00861943" w:rsidRPr="00861943">
              <w:rPr>
                <w:webHidden/>
              </w:rPr>
            </w:r>
            <w:r w:rsidR="00861943" w:rsidRPr="00861943">
              <w:rPr>
                <w:webHidden/>
              </w:rPr>
              <w:fldChar w:fldCharType="separate"/>
            </w:r>
            <w:r w:rsidR="009D7679">
              <w:rPr>
                <w:webHidden/>
              </w:rPr>
              <w:t>19</w:t>
            </w:r>
            <w:r w:rsidR="00861943" w:rsidRPr="00861943">
              <w:rPr>
                <w:webHidden/>
              </w:rPr>
              <w:fldChar w:fldCharType="end"/>
            </w:r>
          </w:hyperlink>
        </w:p>
        <w:p w14:paraId="078EBA32" w14:textId="45D9C8DF" w:rsidR="00F128F0" w:rsidRDefault="00D6353D" w:rsidP="00F128F0">
          <w:pPr>
            <w:pStyle w:val="Sumrio1"/>
            <w:rPr>
              <w:b/>
              <w:bCs/>
            </w:rPr>
          </w:pPr>
          <w:r w:rsidRPr="00861943">
            <w:fldChar w:fldCharType="end"/>
          </w:r>
        </w:p>
      </w:sdtContent>
    </w:sdt>
    <w:p w14:paraId="16679147" w14:textId="282078C6" w:rsidR="00EB178F" w:rsidRDefault="00EB178F" w:rsidP="00EB178F"/>
    <w:p w14:paraId="00C5FD1B" w14:textId="48B42B81" w:rsidR="00C97748" w:rsidRDefault="00C97748" w:rsidP="00EB178F"/>
    <w:p w14:paraId="42F5DEF0" w14:textId="6D766651" w:rsidR="00C97748" w:rsidRDefault="00C97748" w:rsidP="00EB178F"/>
    <w:p w14:paraId="7240160D" w14:textId="1F9AEED4" w:rsidR="00C97748" w:rsidRDefault="00C97748" w:rsidP="00EB178F"/>
    <w:p w14:paraId="15C90978" w14:textId="5C7CFAE3" w:rsidR="00C97748" w:rsidRDefault="00C97748" w:rsidP="00EB178F"/>
    <w:p w14:paraId="41B1BC71" w14:textId="5A971D0E" w:rsidR="00C97748" w:rsidRDefault="00C97748" w:rsidP="00EB178F"/>
    <w:p w14:paraId="72429267" w14:textId="7EF75DF8" w:rsidR="00C97748" w:rsidRDefault="00C97748" w:rsidP="00EB178F"/>
    <w:p w14:paraId="72DCEA4D" w14:textId="20158BE1" w:rsidR="00C97748" w:rsidRDefault="00C97748" w:rsidP="00EB178F"/>
    <w:p w14:paraId="75A3EC9C" w14:textId="2CB90D84" w:rsidR="00C97748" w:rsidRDefault="00C97748" w:rsidP="00EB178F"/>
    <w:p w14:paraId="524849B5" w14:textId="0549BF47" w:rsidR="00C97748" w:rsidRDefault="00C97748" w:rsidP="00EB178F"/>
    <w:p w14:paraId="793BC1C2" w14:textId="77777777" w:rsidR="002E4536" w:rsidRDefault="002E4536" w:rsidP="00EB178F"/>
    <w:p w14:paraId="27E1E555" w14:textId="2FB4D3D2" w:rsidR="00EB178F" w:rsidRDefault="00EB178F" w:rsidP="00EB178F"/>
    <w:p w14:paraId="472EE2F3" w14:textId="7EB0254C" w:rsidR="00EB178F" w:rsidRDefault="00EB178F" w:rsidP="00EB178F"/>
    <w:p w14:paraId="4693D45D" w14:textId="77777777" w:rsidR="00EB178F" w:rsidRPr="00EB178F" w:rsidRDefault="00EB178F" w:rsidP="00EB178F"/>
    <w:p w14:paraId="0A2553FA" w14:textId="6C2F0E73" w:rsidR="00365997" w:rsidRPr="007C230E" w:rsidRDefault="00F67892" w:rsidP="00D814AA">
      <w:pPr>
        <w:pStyle w:val="Ttulo1"/>
        <w:numPr>
          <w:ilvl w:val="0"/>
          <w:numId w:val="1"/>
        </w:numPr>
        <w:pBdr>
          <w:bottom w:val="single" w:sz="4" w:space="1" w:color="auto"/>
        </w:pBdr>
        <w:spacing w:after="360" w:line="480" w:lineRule="auto"/>
        <w:rPr>
          <w:rFonts w:ascii="Candara" w:hAnsi="Candara"/>
          <w:b/>
          <w:bCs/>
          <w:color w:val="000000" w:themeColor="text1"/>
          <w:sz w:val="28"/>
          <w:szCs w:val="28"/>
        </w:rPr>
      </w:pPr>
      <w:bookmarkStart w:id="0" w:name="_Tzion_Agenda"/>
      <w:bookmarkStart w:id="1" w:name="_Toc101345722"/>
      <w:bookmarkEnd w:id="0"/>
      <w:r>
        <w:rPr>
          <w:rFonts w:ascii="Candara" w:hAnsi="Candara"/>
          <w:b/>
          <w:bCs/>
          <w:color w:val="000000" w:themeColor="text1"/>
          <w:sz w:val="28"/>
          <w:szCs w:val="28"/>
        </w:rPr>
        <w:lastRenderedPageBreak/>
        <w:t xml:space="preserve">Tzion </w:t>
      </w:r>
      <w:proofErr w:type="spellStart"/>
      <w:r w:rsidR="0083219F">
        <w:rPr>
          <w:rFonts w:ascii="Candara" w:hAnsi="Candara"/>
          <w:b/>
          <w:bCs/>
          <w:color w:val="000000" w:themeColor="text1"/>
          <w:sz w:val="28"/>
          <w:szCs w:val="28"/>
        </w:rPr>
        <w:t>My</w:t>
      </w:r>
      <w:proofErr w:type="spellEnd"/>
      <w:r w:rsidR="0083219F">
        <w:rPr>
          <w:rFonts w:ascii="Candara" w:hAnsi="Candar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3219F">
        <w:rPr>
          <w:rFonts w:ascii="Candara" w:hAnsi="Candara"/>
          <w:b/>
          <w:bCs/>
          <w:color w:val="000000" w:themeColor="text1"/>
          <w:sz w:val="28"/>
          <w:szCs w:val="28"/>
        </w:rPr>
        <w:t>Result</w:t>
      </w:r>
      <w:bookmarkEnd w:id="1"/>
      <w:proofErr w:type="spellEnd"/>
    </w:p>
    <w:p w14:paraId="1FC376A8" w14:textId="1F572CF9" w:rsidR="00565481" w:rsidRDefault="00F67892" w:rsidP="007C230E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A nossa </w:t>
      </w:r>
      <w:r w:rsidRPr="00F67892">
        <w:rPr>
          <w:rFonts w:ascii="Candara" w:hAnsi="Candara"/>
          <w:color w:val="000000" w:themeColor="text1"/>
          <w:sz w:val="28"/>
          <w:szCs w:val="28"/>
        </w:rPr>
        <w:t xml:space="preserve">solução </w:t>
      </w:r>
      <w:r w:rsidRPr="00F67892">
        <w:rPr>
          <w:rFonts w:ascii="Candara" w:hAnsi="Candara"/>
          <w:b/>
          <w:bCs/>
          <w:color w:val="000000" w:themeColor="text1"/>
          <w:sz w:val="28"/>
          <w:szCs w:val="28"/>
        </w:rPr>
        <w:t>Tzion</w:t>
      </w:r>
      <w:r w:rsidR="006435CF">
        <w:rPr>
          <w:rFonts w:ascii="Candara" w:hAnsi="Candar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3219F">
        <w:rPr>
          <w:rFonts w:ascii="Candara" w:hAnsi="Candara"/>
          <w:b/>
          <w:bCs/>
          <w:color w:val="000000" w:themeColor="text1"/>
          <w:sz w:val="28"/>
          <w:szCs w:val="28"/>
        </w:rPr>
        <w:t>My</w:t>
      </w:r>
      <w:proofErr w:type="spellEnd"/>
      <w:r w:rsidR="0083219F">
        <w:rPr>
          <w:rFonts w:ascii="Candara" w:hAnsi="Candara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3219F">
        <w:rPr>
          <w:rFonts w:ascii="Candara" w:hAnsi="Candara"/>
          <w:b/>
          <w:bCs/>
          <w:color w:val="000000" w:themeColor="text1"/>
          <w:sz w:val="28"/>
          <w:szCs w:val="28"/>
        </w:rPr>
        <w:t>Result</w:t>
      </w:r>
      <w:proofErr w:type="spellEnd"/>
      <w:r w:rsidRPr="00F67892">
        <w:rPr>
          <w:rFonts w:ascii="Candara" w:hAnsi="Candara"/>
          <w:color w:val="000000" w:themeColor="text1"/>
          <w:sz w:val="28"/>
          <w:szCs w:val="28"/>
        </w:rPr>
        <w:t xml:space="preserve"> é um</w:t>
      </w:r>
      <w:r w:rsidR="004941C9">
        <w:rPr>
          <w:rFonts w:ascii="Candara" w:hAnsi="Candara"/>
          <w:color w:val="000000" w:themeColor="text1"/>
          <w:sz w:val="28"/>
          <w:szCs w:val="28"/>
        </w:rPr>
        <w:t>a solução</w:t>
      </w:r>
      <w:r w:rsidR="006435CF">
        <w:rPr>
          <w:rFonts w:ascii="Candara" w:hAnsi="Candara"/>
          <w:color w:val="000000" w:themeColor="text1"/>
          <w:sz w:val="28"/>
          <w:szCs w:val="28"/>
        </w:rPr>
        <w:t xml:space="preserve"> para </w:t>
      </w:r>
      <w:r w:rsidR="0083219F">
        <w:rPr>
          <w:rFonts w:ascii="Candara" w:hAnsi="Candara"/>
          <w:color w:val="000000" w:themeColor="text1"/>
          <w:sz w:val="28"/>
          <w:szCs w:val="28"/>
        </w:rPr>
        <w:t xml:space="preserve">resultados de exames, onde o paciente pode consultar todos os exames realizados e os seus respectivos laudos e imagens, compartilhar o resultado por e-mail e imprimir seu laudo. O sistema possui módulo integrado de </w:t>
      </w:r>
      <w:r w:rsidR="00E86CA2">
        <w:rPr>
          <w:rFonts w:ascii="Candara" w:hAnsi="Candara"/>
          <w:color w:val="000000" w:themeColor="text1"/>
          <w:sz w:val="28"/>
          <w:szCs w:val="28"/>
        </w:rPr>
        <w:t>download</w:t>
      </w:r>
      <w:r w:rsidR="0083219F">
        <w:rPr>
          <w:rFonts w:ascii="Candara" w:hAnsi="Candara"/>
          <w:color w:val="000000" w:themeColor="text1"/>
          <w:sz w:val="28"/>
          <w:szCs w:val="28"/>
        </w:rPr>
        <w:t xml:space="preserve"> e visualização de imagens multiplataforma (Windows, Mac e Linux).</w:t>
      </w:r>
      <w:r w:rsidR="004941C9">
        <w:rPr>
          <w:rFonts w:ascii="Candara" w:hAnsi="Candara"/>
          <w:sz w:val="28"/>
          <w:szCs w:val="28"/>
        </w:rPr>
        <w:t xml:space="preserve"> </w:t>
      </w:r>
    </w:p>
    <w:p w14:paraId="2A1C035A" w14:textId="42FA44C9" w:rsidR="00394BA6" w:rsidRPr="00394BA6" w:rsidRDefault="00394BA6">
      <w:pPr>
        <w:rPr>
          <w:rFonts w:ascii="Candara" w:hAnsi="Candara"/>
          <w:sz w:val="28"/>
          <w:szCs w:val="28"/>
        </w:rPr>
      </w:pPr>
    </w:p>
    <w:p w14:paraId="378AA1AC" w14:textId="5C691F0C" w:rsidR="00724C33" w:rsidRDefault="00724C33"/>
    <w:p w14:paraId="47D8E7D9" w14:textId="67435D86" w:rsidR="00724C33" w:rsidRDefault="00724C33"/>
    <w:p w14:paraId="1E67DAE3" w14:textId="1144FDF3" w:rsidR="00724C33" w:rsidRDefault="00724C33"/>
    <w:p w14:paraId="1ECF11B2" w14:textId="08E698E8" w:rsidR="00724C33" w:rsidRDefault="00724C33"/>
    <w:p w14:paraId="1184BB73" w14:textId="2C17E2FA" w:rsidR="00724C33" w:rsidRDefault="00724C33"/>
    <w:p w14:paraId="2B6B4D24" w14:textId="4E7B1A05" w:rsidR="00724C33" w:rsidRDefault="00724C33"/>
    <w:p w14:paraId="63A217A4" w14:textId="5C71E902" w:rsidR="00724C33" w:rsidRDefault="00724C33"/>
    <w:p w14:paraId="1904EA4A" w14:textId="6C9CD652" w:rsidR="00724C33" w:rsidRDefault="00724C33"/>
    <w:p w14:paraId="57D705E4" w14:textId="6F09F0A4" w:rsidR="00724C33" w:rsidRDefault="00724C33"/>
    <w:p w14:paraId="6B61A43C" w14:textId="39BCF627" w:rsidR="00724C33" w:rsidRDefault="00724C33"/>
    <w:p w14:paraId="213C121B" w14:textId="77777777" w:rsidR="001514AC" w:rsidRDefault="001514AC"/>
    <w:p w14:paraId="4C477914" w14:textId="6CFCCC4E" w:rsidR="00724C33" w:rsidRDefault="00724C33"/>
    <w:p w14:paraId="3936B696" w14:textId="030761DA" w:rsidR="00724C33" w:rsidRDefault="00724C33"/>
    <w:p w14:paraId="4D419500" w14:textId="67FE12AB" w:rsidR="00724C33" w:rsidRDefault="00724C33"/>
    <w:p w14:paraId="748CB6B6" w14:textId="554A4ED0" w:rsidR="00724C33" w:rsidRDefault="00724C33"/>
    <w:p w14:paraId="1EBE7494" w14:textId="0B8B24A4" w:rsidR="00724C33" w:rsidRDefault="00724C33"/>
    <w:p w14:paraId="74095701" w14:textId="255BC0BE" w:rsidR="00724C33" w:rsidRDefault="00724C33"/>
    <w:p w14:paraId="30D5D09F" w14:textId="34C8D667" w:rsidR="00724C33" w:rsidRPr="00B73537" w:rsidRDefault="00F67892" w:rsidP="00D814AA">
      <w:pPr>
        <w:pStyle w:val="Ttulo1"/>
        <w:numPr>
          <w:ilvl w:val="0"/>
          <w:numId w:val="1"/>
        </w:numPr>
        <w:pBdr>
          <w:bottom w:val="single" w:sz="4" w:space="1" w:color="auto"/>
        </w:pBdr>
        <w:spacing w:after="360" w:line="480" w:lineRule="auto"/>
        <w:rPr>
          <w:rFonts w:ascii="Candara" w:hAnsi="Candara"/>
          <w:b/>
          <w:bCs/>
          <w:color w:val="000000" w:themeColor="text1"/>
          <w:sz w:val="28"/>
          <w:szCs w:val="28"/>
        </w:rPr>
      </w:pPr>
      <w:bookmarkStart w:id="2" w:name="_Toc101345723"/>
      <w:r>
        <w:rPr>
          <w:rFonts w:ascii="Candara" w:hAnsi="Candara"/>
          <w:b/>
          <w:bCs/>
          <w:color w:val="000000" w:themeColor="text1"/>
          <w:sz w:val="28"/>
          <w:szCs w:val="28"/>
        </w:rPr>
        <w:lastRenderedPageBreak/>
        <w:t>Login</w:t>
      </w:r>
      <w:bookmarkEnd w:id="2"/>
    </w:p>
    <w:p w14:paraId="78DB2722" w14:textId="0A79376B" w:rsidR="008D57D5" w:rsidRDefault="00F67892" w:rsidP="00B73537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Na tela de abertura do sistema deverá ser informado </w:t>
      </w:r>
      <w:r w:rsidRPr="008D57D5">
        <w:rPr>
          <w:rFonts w:ascii="Candara" w:hAnsi="Candara"/>
          <w:b/>
          <w:bCs/>
          <w:sz w:val="28"/>
          <w:szCs w:val="28"/>
        </w:rPr>
        <w:t>Usuário</w:t>
      </w:r>
      <w:r>
        <w:rPr>
          <w:rFonts w:ascii="Candara" w:hAnsi="Candara"/>
          <w:sz w:val="28"/>
          <w:szCs w:val="28"/>
        </w:rPr>
        <w:t xml:space="preserve"> e </w:t>
      </w:r>
      <w:r w:rsidRPr="008D57D5">
        <w:rPr>
          <w:rFonts w:ascii="Candara" w:hAnsi="Candara"/>
          <w:b/>
          <w:bCs/>
          <w:sz w:val="28"/>
          <w:szCs w:val="28"/>
        </w:rPr>
        <w:t>Senha</w:t>
      </w:r>
      <w:r w:rsidR="00565481">
        <w:rPr>
          <w:rFonts w:ascii="Candara" w:hAnsi="Candara"/>
          <w:sz w:val="28"/>
          <w:szCs w:val="28"/>
        </w:rPr>
        <w:t>.</w:t>
      </w:r>
      <w:r>
        <w:rPr>
          <w:rFonts w:ascii="Candara" w:hAnsi="Candara"/>
          <w:sz w:val="28"/>
          <w:szCs w:val="28"/>
        </w:rPr>
        <w:t xml:space="preserve"> </w:t>
      </w:r>
    </w:p>
    <w:p w14:paraId="2E6EEA4A" w14:textId="5F11D874" w:rsidR="00CF1F69" w:rsidRPr="00CF1F69" w:rsidRDefault="008D57D5" w:rsidP="00CF1F69">
      <w:pPr>
        <w:pStyle w:val="PargrafodaLista"/>
        <w:numPr>
          <w:ilvl w:val="0"/>
          <w:numId w:val="2"/>
        </w:numPr>
        <w:spacing w:after="360" w:line="480" w:lineRule="auto"/>
        <w:rPr>
          <w:rFonts w:ascii="Candara" w:hAnsi="Candara"/>
          <w:sz w:val="28"/>
          <w:szCs w:val="28"/>
        </w:rPr>
      </w:pPr>
      <w:r w:rsidRPr="008D57D5">
        <w:rPr>
          <w:rFonts w:ascii="Candara" w:hAnsi="Candara"/>
          <w:b/>
          <w:bCs/>
          <w:sz w:val="28"/>
          <w:szCs w:val="28"/>
        </w:rPr>
        <w:t>Usuário</w:t>
      </w:r>
      <w:r>
        <w:rPr>
          <w:rFonts w:ascii="Candara" w:hAnsi="Candara"/>
          <w:sz w:val="28"/>
          <w:szCs w:val="28"/>
        </w:rPr>
        <w:t xml:space="preserve"> – Informe o usuário do sistema.</w:t>
      </w:r>
      <w:r w:rsidR="00CF1F69">
        <w:rPr>
          <w:rFonts w:ascii="Candara" w:hAnsi="Candara"/>
          <w:sz w:val="28"/>
          <w:szCs w:val="28"/>
        </w:rPr>
        <w:br/>
      </w:r>
      <w:r w:rsidR="00CF1F69" w:rsidRPr="00CF1F69">
        <w:rPr>
          <w:rFonts w:ascii="Candara" w:hAnsi="Candara"/>
          <w:color w:val="FF0000"/>
          <w:sz w:val="28"/>
          <w:szCs w:val="28"/>
        </w:rPr>
        <w:t>Exemplos:</w:t>
      </w:r>
      <w:r w:rsidR="00CF1F69">
        <w:rPr>
          <w:rFonts w:ascii="Candara" w:hAnsi="Candara"/>
          <w:sz w:val="28"/>
          <w:szCs w:val="28"/>
        </w:rPr>
        <w:t xml:space="preserve"> Para </w:t>
      </w:r>
      <w:proofErr w:type="spellStart"/>
      <w:r w:rsidR="00CF1F69">
        <w:rPr>
          <w:rFonts w:ascii="Candara" w:hAnsi="Candara"/>
          <w:sz w:val="28"/>
          <w:szCs w:val="28"/>
        </w:rPr>
        <w:t>logar</w:t>
      </w:r>
      <w:proofErr w:type="spellEnd"/>
      <w:r w:rsidR="00CF1F69">
        <w:rPr>
          <w:rFonts w:ascii="Candara" w:hAnsi="Candara"/>
          <w:sz w:val="28"/>
          <w:szCs w:val="28"/>
        </w:rPr>
        <w:t xml:space="preserve"> como paciente, o usuário é o código do prontuário. Para </w:t>
      </w:r>
      <w:proofErr w:type="spellStart"/>
      <w:r w:rsidR="00CF1F69">
        <w:rPr>
          <w:rFonts w:ascii="Candara" w:hAnsi="Candara"/>
          <w:sz w:val="28"/>
          <w:szCs w:val="28"/>
        </w:rPr>
        <w:t>logar</w:t>
      </w:r>
      <w:proofErr w:type="spellEnd"/>
      <w:r w:rsidR="00CF1F69">
        <w:rPr>
          <w:rFonts w:ascii="Candara" w:hAnsi="Candara"/>
          <w:sz w:val="28"/>
          <w:szCs w:val="28"/>
        </w:rPr>
        <w:t xml:space="preserve"> como médico solicitante ou executante é o mesmo usuário cadastrado no </w:t>
      </w:r>
      <w:proofErr w:type="spellStart"/>
      <w:r w:rsidR="00CF1F69">
        <w:rPr>
          <w:rFonts w:ascii="Candara" w:hAnsi="Candara"/>
          <w:sz w:val="28"/>
          <w:szCs w:val="28"/>
        </w:rPr>
        <w:t>TzionReportCenter</w:t>
      </w:r>
      <w:proofErr w:type="spellEnd"/>
      <w:r w:rsidR="00CF1F69">
        <w:rPr>
          <w:rFonts w:ascii="Candara" w:hAnsi="Candara"/>
          <w:sz w:val="28"/>
          <w:szCs w:val="28"/>
        </w:rPr>
        <w:t>.</w:t>
      </w:r>
    </w:p>
    <w:p w14:paraId="4AD5E476" w14:textId="77777777" w:rsidR="002A47DC" w:rsidRDefault="008D57D5" w:rsidP="007033AC">
      <w:pPr>
        <w:pStyle w:val="PargrafodaLista"/>
        <w:numPr>
          <w:ilvl w:val="0"/>
          <w:numId w:val="2"/>
        </w:numPr>
        <w:spacing w:after="360" w:line="480" w:lineRule="auto"/>
        <w:ind w:left="360"/>
        <w:rPr>
          <w:rFonts w:ascii="Candara" w:hAnsi="Candara"/>
          <w:sz w:val="28"/>
          <w:szCs w:val="28"/>
        </w:rPr>
      </w:pPr>
      <w:r w:rsidRPr="002A47DC">
        <w:rPr>
          <w:rFonts w:ascii="Candara" w:hAnsi="Candara"/>
          <w:b/>
          <w:bCs/>
          <w:sz w:val="28"/>
          <w:szCs w:val="28"/>
        </w:rPr>
        <w:t>Senha</w:t>
      </w:r>
      <w:r w:rsidRPr="002A47DC">
        <w:rPr>
          <w:rFonts w:ascii="Candara" w:hAnsi="Candara"/>
          <w:sz w:val="28"/>
          <w:szCs w:val="28"/>
        </w:rPr>
        <w:t xml:space="preserve"> – Informe a senha de usuário do sistema.</w:t>
      </w:r>
    </w:p>
    <w:p w14:paraId="25DEDC61" w14:textId="0AF47CE8" w:rsidR="00CF1F69" w:rsidRPr="002A47DC" w:rsidRDefault="00CF1F69" w:rsidP="002A47DC">
      <w:pPr>
        <w:pStyle w:val="PargrafodaLista"/>
        <w:spacing w:after="360" w:line="480" w:lineRule="auto"/>
        <w:rPr>
          <w:rFonts w:ascii="Candara" w:hAnsi="Candara"/>
          <w:sz w:val="28"/>
          <w:szCs w:val="28"/>
        </w:rPr>
      </w:pPr>
      <w:r w:rsidRPr="002A47DC">
        <w:rPr>
          <w:rFonts w:ascii="Candara" w:hAnsi="Candara"/>
          <w:color w:val="FF0000"/>
          <w:sz w:val="28"/>
          <w:szCs w:val="28"/>
        </w:rPr>
        <w:t>Exemplos:</w:t>
      </w:r>
      <w:r w:rsidRPr="002A47DC">
        <w:rPr>
          <w:rFonts w:ascii="Candara" w:hAnsi="Candara"/>
          <w:sz w:val="28"/>
          <w:szCs w:val="28"/>
        </w:rPr>
        <w:t xml:space="preserve"> </w:t>
      </w:r>
      <w:r w:rsidR="002A47DC">
        <w:rPr>
          <w:rFonts w:ascii="Candara" w:hAnsi="Candara"/>
          <w:sz w:val="28"/>
          <w:szCs w:val="28"/>
        </w:rPr>
        <w:t>A senha do</w:t>
      </w:r>
      <w:r w:rsidRPr="002A47DC">
        <w:rPr>
          <w:rFonts w:ascii="Candara" w:hAnsi="Candara"/>
          <w:sz w:val="28"/>
          <w:szCs w:val="28"/>
        </w:rPr>
        <w:t xml:space="preserve"> paciente</w:t>
      </w:r>
      <w:r w:rsidR="002A47DC">
        <w:rPr>
          <w:rFonts w:ascii="Candara" w:hAnsi="Candara"/>
          <w:sz w:val="28"/>
          <w:szCs w:val="28"/>
        </w:rPr>
        <w:t xml:space="preserve"> vai ser gerada automaticamente ao imprimir a guia. A senha do</w:t>
      </w:r>
      <w:r w:rsidRPr="002A47DC">
        <w:rPr>
          <w:rFonts w:ascii="Candara" w:hAnsi="Candara"/>
          <w:sz w:val="28"/>
          <w:szCs w:val="28"/>
        </w:rPr>
        <w:t xml:space="preserve"> médico solicitante </w:t>
      </w:r>
      <w:r w:rsidR="002A47DC">
        <w:rPr>
          <w:rFonts w:ascii="Candara" w:hAnsi="Candara"/>
          <w:sz w:val="28"/>
          <w:szCs w:val="28"/>
        </w:rPr>
        <w:t>e</w:t>
      </w:r>
      <w:r w:rsidRPr="002A47DC">
        <w:rPr>
          <w:rFonts w:ascii="Candara" w:hAnsi="Candara"/>
          <w:sz w:val="28"/>
          <w:szCs w:val="28"/>
        </w:rPr>
        <w:t xml:space="preserve"> executante </w:t>
      </w:r>
      <w:r w:rsidR="002A47DC">
        <w:rPr>
          <w:rFonts w:ascii="Candara" w:hAnsi="Candara"/>
          <w:sz w:val="28"/>
          <w:szCs w:val="28"/>
        </w:rPr>
        <w:t>vai ser a mesma que foi</w:t>
      </w:r>
      <w:r w:rsidRPr="002A47DC">
        <w:rPr>
          <w:rFonts w:ascii="Candara" w:hAnsi="Candara"/>
          <w:sz w:val="28"/>
          <w:szCs w:val="28"/>
        </w:rPr>
        <w:t xml:space="preserve"> cadastrad</w:t>
      </w:r>
      <w:r w:rsidR="002A47DC">
        <w:rPr>
          <w:rFonts w:ascii="Candara" w:hAnsi="Candara"/>
          <w:sz w:val="28"/>
          <w:szCs w:val="28"/>
        </w:rPr>
        <w:t xml:space="preserve">a </w:t>
      </w:r>
      <w:r w:rsidRPr="002A47DC">
        <w:rPr>
          <w:rFonts w:ascii="Candara" w:hAnsi="Candara"/>
          <w:sz w:val="28"/>
          <w:szCs w:val="28"/>
        </w:rPr>
        <w:t xml:space="preserve">no </w:t>
      </w:r>
      <w:proofErr w:type="spellStart"/>
      <w:r w:rsidRPr="002A47DC">
        <w:rPr>
          <w:rFonts w:ascii="Candara" w:hAnsi="Candara"/>
          <w:sz w:val="28"/>
          <w:szCs w:val="28"/>
        </w:rPr>
        <w:t>TzionReportCenter</w:t>
      </w:r>
      <w:proofErr w:type="spellEnd"/>
      <w:r w:rsidRPr="002A47DC">
        <w:rPr>
          <w:rFonts w:ascii="Candara" w:hAnsi="Candara"/>
          <w:sz w:val="28"/>
          <w:szCs w:val="28"/>
        </w:rPr>
        <w:t>.</w:t>
      </w:r>
    </w:p>
    <w:p w14:paraId="5BD5F7F7" w14:textId="1B89D210" w:rsidR="008D57D5" w:rsidRDefault="004941C9" w:rsidP="00D814AA">
      <w:pPr>
        <w:pStyle w:val="PargrafodaLista"/>
        <w:numPr>
          <w:ilvl w:val="0"/>
          <w:numId w:val="2"/>
        </w:num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>Lembrar senha</w:t>
      </w:r>
      <w:r w:rsidR="008D57D5">
        <w:rPr>
          <w:rFonts w:ascii="Candara" w:hAnsi="Candara"/>
          <w:sz w:val="28"/>
          <w:szCs w:val="28"/>
        </w:rPr>
        <w:t xml:space="preserve"> – Informar login de usuário para que </w:t>
      </w:r>
      <w:r>
        <w:rPr>
          <w:rFonts w:ascii="Candara" w:hAnsi="Candara"/>
          <w:sz w:val="28"/>
          <w:szCs w:val="28"/>
        </w:rPr>
        <w:t xml:space="preserve">o usuário </w:t>
      </w:r>
      <w:r w:rsidR="008D57D5">
        <w:rPr>
          <w:rFonts w:ascii="Candara" w:hAnsi="Candara"/>
          <w:sz w:val="28"/>
          <w:szCs w:val="28"/>
        </w:rPr>
        <w:t>receba sua senha no e-mail que está cadastrado no sistema.</w:t>
      </w:r>
      <w:r w:rsidR="002A47DC">
        <w:rPr>
          <w:rFonts w:ascii="Candara" w:hAnsi="Candara"/>
          <w:sz w:val="28"/>
          <w:szCs w:val="28"/>
        </w:rPr>
        <w:t xml:space="preserve"> Somente para usuários internos.</w:t>
      </w:r>
    </w:p>
    <w:p w14:paraId="114C713A" w14:textId="44074AFC" w:rsidR="002A47DC" w:rsidRDefault="002A47DC" w:rsidP="002A47DC">
      <w:pPr>
        <w:spacing w:after="360" w:line="480" w:lineRule="auto"/>
        <w:rPr>
          <w:rFonts w:ascii="Candara" w:hAnsi="Candara"/>
          <w:sz w:val="28"/>
          <w:szCs w:val="28"/>
        </w:rPr>
      </w:pPr>
    </w:p>
    <w:p w14:paraId="66D46C94" w14:textId="7E564B18" w:rsidR="002A47DC" w:rsidRDefault="002A47DC" w:rsidP="002A47DC">
      <w:pPr>
        <w:spacing w:after="360" w:line="480" w:lineRule="auto"/>
        <w:rPr>
          <w:rFonts w:ascii="Candara" w:hAnsi="Candara"/>
          <w:sz w:val="28"/>
          <w:szCs w:val="28"/>
        </w:rPr>
      </w:pPr>
    </w:p>
    <w:p w14:paraId="4F8BD60C" w14:textId="429F6DCA" w:rsidR="002A47DC" w:rsidRDefault="002A47DC" w:rsidP="002A47DC">
      <w:pPr>
        <w:spacing w:after="360" w:line="480" w:lineRule="auto"/>
        <w:rPr>
          <w:rFonts w:ascii="Candara" w:hAnsi="Candara"/>
          <w:sz w:val="28"/>
          <w:szCs w:val="28"/>
        </w:rPr>
      </w:pPr>
    </w:p>
    <w:p w14:paraId="6CB51FC3" w14:textId="4EE51BCF" w:rsidR="008D57D5" w:rsidRPr="008D57D5" w:rsidRDefault="002A47DC" w:rsidP="008D57D5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lastRenderedPageBreak/>
        <w:t>A imagem abaixo é a tela de login do sistema.</w:t>
      </w:r>
      <w:r w:rsidR="00D666A3">
        <w:rPr>
          <w:rFonts w:ascii="Candara" w:hAnsi="Candara"/>
          <w:sz w:val="28"/>
          <w:szCs w:val="28"/>
        </w:rPr>
        <w:t xml:space="preserve"> Onde </w:t>
      </w:r>
      <w:proofErr w:type="gramStart"/>
      <w:r w:rsidR="00D666A3">
        <w:rPr>
          <w:rFonts w:ascii="Candara" w:hAnsi="Candara"/>
          <w:sz w:val="28"/>
          <w:szCs w:val="28"/>
        </w:rPr>
        <w:t xml:space="preserve">o </w:t>
      </w:r>
      <w:r w:rsidR="009D09A8">
        <w:rPr>
          <w:rFonts w:ascii="Candara" w:hAnsi="Candara"/>
          <w:sz w:val="28"/>
          <w:szCs w:val="28"/>
        </w:rPr>
        <w:t>paciente e o médico</w:t>
      </w:r>
      <w:r w:rsidR="00D666A3">
        <w:rPr>
          <w:rFonts w:ascii="Candara" w:hAnsi="Candara"/>
          <w:sz w:val="28"/>
          <w:szCs w:val="28"/>
        </w:rPr>
        <w:t xml:space="preserve"> irá</w:t>
      </w:r>
      <w:proofErr w:type="gramEnd"/>
      <w:r w:rsidR="00D666A3">
        <w:rPr>
          <w:rFonts w:ascii="Candara" w:hAnsi="Candara"/>
          <w:sz w:val="28"/>
          <w:szCs w:val="28"/>
        </w:rPr>
        <w:t xml:space="preserve"> </w:t>
      </w:r>
      <w:proofErr w:type="spellStart"/>
      <w:r w:rsidR="00D666A3">
        <w:rPr>
          <w:rFonts w:ascii="Candara" w:hAnsi="Candara"/>
          <w:sz w:val="28"/>
          <w:szCs w:val="28"/>
        </w:rPr>
        <w:t>acessa-lá</w:t>
      </w:r>
      <w:proofErr w:type="spellEnd"/>
      <w:r w:rsidR="00D666A3">
        <w:rPr>
          <w:rFonts w:ascii="Candara" w:hAnsi="Candara"/>
          <w:sz w:val="28"/>
          <w:szCs w:val="28"/>
        </w:rPr>
        <w:t xml:space="preserve">. </w:t>
      </w:r>
      <w:r w:rsidR="00E86CA2">
        <w:rPr>
          <w:noProof/>
        </w:rPr>
        <w:drawing>
          <wp:inline distT="0" distB="0" distL="0" distR="0" wp14:anchorId="1F8F17B7" wp14:editId="50C3D1EF">
            <wp:extent cx="6120130" cy="2849245"/>
            <wp:effectExtent l="19050" t="19050" r="13970" b="273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9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4F4A39" w14:textId="62A45B36" w:rsidR="00724C33" w:rsidRDefault="00D666A3" w:rsidP="00D666A3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Link da tela de login do paciente:</w:t>
      </w:r>
      <w:r w:rsidR="009D09A8">
        <w:rPr>
          <w:rFonts w:ascii="Candara" w:hAnsi="Candara"/>
          <w:sz w:val="28"/>
          <w:szCs w:val="28"/>
        </w:rPr>
        <w:t xml:space="preserve">                               </w:t>
      </w:r>
      <w:r>
        <w:rPr>
          <w:rFonts w:ascii="Candara" w:hAnsi="Candara"/>
          <w:sz w:val="28"/>
          <w:szCs w:val="28"/>
        </w:rPr>
        <w:t xml:space="preserve"> </w:t>
      </w:r>
      <w:r w:rsidRPr="009D09A8">
        <w:rPr>
          <w:rFonts w:ascii="Candara" w:hAnsi="Candara"/>
          <w:color w:val="FF0000"/>
          <w:sz w:val="28"/>
          <w:szCs w:val="28"/>
        </w:rPr>
        <w:t>http://dominiodocliente/portal/#/</w:t>
      </w:r>
    </w:p>
    <w:p w14:paraId="577DA6AE" w14:textId="6F66AF3B" w:rsidR="00D666A3" w:rsidRDefault="00D666A3" w:rsidP="009D09A8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Link da tela de login do médico</w:t>
      </w:r>
      <w:r w:rsidR="00095D96">
        <w:rPr>
          <w:rFonts w:ascii="Candara" w:hAnsi="Candara"/>
          <w:sz w:val="28"/>
          <w:szCs w:val="28"/>
        </w:rPr>
        <w:t xml:space="preserve"> executante</w:t>
      </w:r>
      <w:r>
        <w:rPr>
          <w:rFonts w:ascii="Candara" w:hAnsi="Candara"/>
          <w:sz w:val="28"/>
          <w:szCs w:val="28"/>
        </w:rPr>
        <w:t>:</w:t>
      </w:r>
      <w:r w:rsidR="009D09A8">
        <w:rPr>
          <w:rFonts w:ascii="Candara" w:hAnsi="Candara"/>
          <w:sz w:val="28"/>
          <w:szCs w:val="28"/>
        </w:rPr>
        <w:t xml:space="preserve">                     </w:t>
      </w:r>
      <w:r>
        <w:rPr>
          <w:rFonts w:ascii="Candara" w:hAnsi="Candara"/>
          <w:sz w:val="28"/>
          <w:szCs w:val="28"/>
        </w:rPr>
        <w:t xml:space="preserve"> </w:t>
      </w:r>
      <w:r w:rsidRPr="009D09A8">
        <w:rPr>
          <w:rFonts w:ascii="Candara" w:hAnsi="Candara"/>
          <w:color w:val="FF0000"/>
          <w:sz w:val="28"/>
          <w:szCs w:val="28"/>
        </w:rPr>
        <w:t>http://dominiodocliente/portal/#/medico</w:t>
      </w:r>
    </w:p>
    <w:p w14:paraId="462EED90" w14:textId="471920F5" w:rsidR="00D666A3" w:rsidRDefault="00D666A3" w:rsidP="00D666A3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Link da tela de login do médico solicitante: </w:t>
      </w:r>
      <w:r w:rsidRPr="009D09A8">
        <w:rPr>
          <w:rFonts w:ascii="Candara" w:hAnsi="Candara"/>
          <w:color w:val="FF0000"/>
          <w:sz w:val="28"/>
          <w:szCs w:val="28"/>
        </w:rPr>
        <w:t>http://dominiodocliente/portal/#/medicosolicitante</w:t>
      </w:r>
    </w:p>
    <w:p w14:paraId="306E88FB" w14:textId="77777777" w:rsidR="002A47DC" w:rsidRDefault="002A47DC"/>
    <w:p w14:paraId="203D1C9B" w14:textId="637F2360" w:rsidR="00724C33" w:rsidRDefault="00724C33"/>
    <w:p w14:paraId="1F7CF524" w14:textId="17D522B3" w:rsidR="00724C33" w:rsidRDefault="00724C33"/>
    <w:p w14:paraId="044A6042" w14:textId="2E79CA8B" w:rsidR="001E549F" w:rsidRPr="00D6353D" w:rsidRDefault="001E549F" w:rsidP="00D6353D">
      <w:pPr>
        <w:pStyle w:val="Ttulo1"/>
        <w:pBdr>
          <w:bottom w:val="single" w:sz="4" w:space="1" w:color="auto"/>
        </w:pBdr>
        <w:spacing w:after="360" w:line="480" w:lineRule="auto"/>
        <w:rPr>
          <w:rFonts w:ascii="Candara" w:hAnsi="Candara"/>
          <w:b/>
          <w:bCs/>
          <w:color w:val="000000" w:themeColor="text1"/>
          <w:sz w:val="28"/>
          <w:szCs w:val="28"/>
        </w:rPr>
      </w:pPr>
      <w:bookmarkStart w:id="3" w:name="_3._Tela_Inicial"/>
      <w:bookmarkStart w:id="4" w:name="_Toc101345724"/>
      <w:bookmarkEnd w:id="3"/>
      <w:r w:rsidRPr="00D6353D">
        <w:rPr>
          <w:rFonts w:ascii="Candara" w:hAnsi="Candara"/>
          <w:b/>
          <w:bCs/>
          <w:color w:val="000000" w:themeColor="text1"/>
          <w:sz w:val="28"/>
          <w:szCs w:val="28"/>
        </w:rPr>
        <w:lastRenderedPageBreak/>
        <w:t>3. Tela Inicial</w:t>
      </w:r>
      <w:bookmarkEnd w:id="4"/>
    </w:p>
    <w:p w14:paraId="372731A4" w14:textId="16F2CEA7" w:rsidR="001E549F" w:rsidRDefault="001E549F" w:rsidP="001E549F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Após realizar o login no sistema, </w:t>
      </w:r>
      <w:r w:rsidR="00B131AF">
        <w:rPr>
          <w:rFonts w:ascii="Candara" w:hAnsi="Candara"/>
          <w:sz w:val="28"/>
          <w:szCs w:val="28"/>
        </w:rPr>
        <w:t xml:space="preserve">irá ser exibido uma mensagem com a política de privacidade do </w:t>
      </w:r>
      <w:hyperlink w:anchor="_Tzion_Agenda" w:history="1">
        <w:proofErr w:type="spellStart"/>
        <w:r w:rsidR="00B131AF" w:rsidRPr="00245B0F">
          <w:rPr>
            <w:rStyle w:val="Hyperlink"/>
            <w:rFonts w:ascii="Candara" w:hAnsi="Candara"/>
            <w:b/>
            <w:bCs/>
            <w:color w:val="000000" w:themeColor="text1"/>
            <w:sz w:val="28"/>
            <w:szCs w:val="28"/>
          </w:rPr>
          <w:t>Tzion</w:t>
        </w:r>
        <w:r w:rsidR="00E86CA2">
          <w:rPr>
            <w:rStyle w:val="Hyperlink"/>
            <w:rFonts w:ascii="Candara" w:hAnsi="Candara"/>
            <w:b/>
            <w:bCs/>
            <w:color w:val="000000" w:themeColor="text1"/>
            <w:sz w:val="28"/>
            <w:szCs w:val="28"/>
          </w:rPr>
          <w:t>MyResult</w:t>
        </w:r>
        <w:proofErr w:type="spellEnd"/>
      </w:hyperlink>
      <w:r w:rsidR="00B131AF">
        <w:rPr>
          <w:rFonts w:ascii="Candara" w:hAnsi="Candara"/>
          <w:sz w:val="28"/>
          <w:szCs w:val="28"/>
        </w:rPr>
        <w:t>, onde o usuário deve ler e aceitar a política. Caso o usuário não aceite e clica</w:t>
      </w:r>
      <w:r w:rsidR="002C6DB7">
        <w:rPr>
          <w:rFonts w:ascii="Candara" w:hAnsi="Candara"/>
          <w:sz w:val="28"/>
          <w:szCs w:val="28"/>
        </w:rPr>
        <w:t>r</w:t>
      </w:r>
      <w:r w:rsidR="00B131AF">
        <w:rPr>
          <w:rFonts w:ascii="Candara" w:hAnsi="Candara"/>
          <w:sz w:val="28"/>
          <w:szCs w:val="28"/>
        </w:rPr>
        <w:t xml:space="preserve"> no botão ‘Cancelar’ o sistema automaticamente irá voltar para tela de login. E se caso </w:t>
      </w:r>
      <w:r>
        <w:rPr>
          <w:rFonts w:ascii="Candara" w:hAnsi="Candara"/>
          <w:sz w:val="28"/>
          <w:szCs w:val="28"/>
        </w:rPr>
        <w:t>o usuário</w:t>
      </w:r>
      <w:r w:rsidR="00B131AF">
        <w:rPr>
          <w:rFonts w:ascii="Candara" w:hAnsi="Candara"/>
          <w:sz w:val="28"/>
          <w:szCs w:val="28"/>
        </w:rPr>
        <w:t xml:space="preserve"> aceitar a política, o mesmo</w:t>
      </w:r>
      <w:r>
        <w:rPr>
          <w:rFonts w:ascii="Candara" w:hAnsi="Candara"/>
          <w:sz w:val="28"/>
          <w:szCs w:val="28"/>
        </w:rPr>
        <w:t xml:space="preserve"> vai ser direcionado para a tela inicial do sistema. </w:t>
      </w:r>
    </w:p>
    <w:p w14:paraId="0E414673" w14:textId="35376AE4" w:rsidR="00B131AF" w:rsidRDefault="00E86CA2" w:rsidP="001E549F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noProof/>
        </w:rPr>
        <w:drawing>
          <wp:inline distT="0" distB="0" distL="0" distR="0" wp14:anchorId="2A0C8A6A" wp14:editId="0B8959BC">
            <wp:extent cx="6120130" cy="2824480"/>
            <wp:effectExtent l="19050" t="19050" r="13970" b="139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4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BAD729" w14:textId="629E72B7" w:rsidR="00C90ADB" w:rsidRDefault="00C90ADB" w:rsidP="001E549F">
      <w:pPr>
        <w:spacing w:after="360" w:line="480" w:lineRule="auto"/>
        <w:rPr>
          <w:noProof/>
        </w:rPr>
      </w:pPr>
    </w:p>
    <w:p w14:paraId="73A3CDB0" w14:textId="32964C81" w:rsidR="00C90ADB" w:rsidRDefault="00C90ADB" w:rsidP="001E549F">
      <w:pPr>
        <w:spacing w:after="360" w:line="480" w:lineRule="auto"/>
        <w:rPr>
          <w:noProof/>
        </w:rPr>
      </w:pPr>
    </w:p>
    <w:p w14:paraId="4B01BC04" w14:textId="77777777" w:rsidR="00C90ADB" w:rsidRDefault="00C90ADB" w:rsidP="001E549F">
      <w:pPr>
        <w:spacing w:after="360" w:line="480" w:lineRule="auto"/>
        <w:rPr>
          <w:noProof/>
        </w:rPr>
      </w:pPr>
    </w:p>
    <w:p w14:paraId="2CB2F888" w14:textId="4D63C086" w:rsidR="002263BF" w:rsidRPr="00361283" w:rsidRDefault="005051B3" w:rsidP="00361283">
      <w:pPr>
        <w:pStyle w:val="Ttulo1"/>
        <w:pBdr>
          <w:bottom w:val="single" w:sz="4" w:space="1" w:color="auto"/>
        </w:pBdr>
        <w:spacing w:after="360" w:line="480" w:lineRule="auto"/>
        <w:rPr>
          <w:rFonts w:ascii="Candara" w:hAnsi="Candara"/>
          <w:b/>
          <w:bCs/>
          <w:color w:val="000000" w:themeColor="text1"/>
          <w:sz w:val="28"/>
          <w:szCs w:val="28"/>
        </w:rPr>
      </w:pPr>
      <w:bookmarkStart w:id="5" w:name="_4._Filtros"/>
      <w:bookmarkStart w:id="6" w:name="_Toc101345725"/>
      <w:bookmarkEnd w:id="5"/>
      <w:r w:rsidRPr="00361283">
        <w:rPr>
          <w:rFonts w:ascii="Candara" w:hAnsi="Candara"/>
          <w:b/>
          <w:bCs/>
          <w:color w:val="000000" w:themeColor="text1"/>
          <w:sz w:val="28"/>
          <w:szCs w:val="28"/>
        </w:rPr>
        <w:lastRenderedPageBreak/>
        <w:t>4.</w:t>
      </w:r>
      <w:r w:rsidR="008404B6" w:rsidRPr="00361283">
        <w:rPr>
          <w:rFonts w:ascii="Candara" w:hAnsi="Candara"/>
          <w:b/>
          <w:bCs/>
          <w:color w:val="000000" w:themeColor="text1"/>
          <w:sz w:val="28"/>
          <w:szCs w:val="28"/>
        </w:rPr>
        <w:t xml:space="preserve"> </w:t>
      </w:r>
      <w:r w:rsidR="00553DF2" w:rsidRPr="00361283">
        <w:rPr>
          <w:rFonts w:ascii="Candara" w:hAnsi="Candara"/>
          <w:b/>
          <w:bCs/>
          <w:color w:val="000000" w:themeColor="text1"/>
          <w:sz w:val="28"/>
          <w:szCs w:val="28"/>
        </w:rPr>
        <w:t>Filtros</w:t>
      </w:r>
      <w:bookmarkEnd w:id="6"/>
    </w:p>
    <w:p w14:paraId="5E06C615" w14:textId="25F03915" w:rsidR="001025BE" w:rsidRDefault="00D53305" w:rsidP="00774245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Na parte superior da tela inicial do sistema é possível utilizar </w:t>
      </w:r>
      <w:r w:rsidR="00C90ADB">
        <w:rPr>
          <w:rFonts w:ascii="Candara" w:hAnsi="Candara"/>
          <w:sz w:val="28"/>
          <w:szCs w:val="28"/>
        </w:rPr>
        <w:t>os filtros abaixo.</w:t>
      </w:r>
      <w:r>
        <w:rPr>
          <w:rFonts w:ascii="Candara" w:hAnsi="Candara"/>
          <w:sz w:val="28"/>
          <w:szCs w:val="28"/>
        </w:rPr>
        <w:t xml:space="preserve"> </w:t>
      </w:r>
      <w:r w:rsidR="00472E01">
        <w:rPr>
          <w:rFonts w:ascii="Candara" w:hAnsi="Candara"/>
          <w:sz w:val="28"/>
          <w:szCs w:val="28"/>
        </w:rPr>
        <w:t>Basta definir o filtro que desejar e clicar no botão ‘Buscar’ para trazer as informações.</w:t>
      </w:r>
    </w:p>
    <w:p w14:paraId="0BCAA7BC" w14:textId="4291B363" w:rsidR="0039461D" w:rsidRDefault="0039461D" w:rsidP="00774245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noProof/>
        </w:rPr>
        <w:drawing>
          <wp:inline distT="0" distB="0" distL="0" distR="0" wp14:anchorId="6A9BABA3" wp14:editId="5D5183C1">
            <wp:extent cx="6120130" cy="1910080"/>
            <wp:effectExtent l="19050" t="19050" r="13970" b="1397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00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7A57D4" w14:textId="169CFFD6" w:rsidR="00C90ADB" w:rsidRPr="004C0967" w:rsidRDefault="0001633F" w:rsidP="00C90ADB">
      <w:pPr>
        <w:pStyle w:val="PargrafodaLista"/>
        <w:numPr>
          <w:ilvl w:val="0"/>
          <w:numId w:val="37"/>
        </w:num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>Nome do Paciente</w:t>
      </w:r>
      <w:r w:rsidR="00C90ADB" w:rsidRPr="004C0967">
        <w:rPr>
          <w:rFonts w:ascii="Candara" w:hAnsi="Candara"/>
          <w:b/>
          <w:bCs/>
          <w:sz w:val="28"/>
          <w:szCs w:val="28"/>
        </w:rPr>
        <w:t xml:space="preserve"> – </w:t>
      </w:r>
      <w:r w:rsidR="00C90ADB">
        <w:rPr>
          <w:rFonts w:ascii="Candara" w:hAnsi="Candara"/>
          <w:sz w:val="28"/>
          <w:szCs w:val="28"/>
        </w:rPr>
        <w:t xml:space="preserve">O usuário deve </w:t>
      </w:r>
      <w:r>
        <w:rPr>
          <w:rFonts w:ascii="Candara" w:hAnsi="Candara"/>
          <w:sz w:val="28"/>
          <w:szCs w:val="28"/>
        </w:rPr>
        <w:t>digitar o nome do paciente</w:t>
      </w:r>
      <w:r w:rsidR="00C90ADB">
        <w:rPr>
          <w:rFonts w:ascii="Candara" w:hAnsi="Candara"/>
          <w:sz w:val="28"/>
          <w:szCs w:val="28"/>
        </w:rPr>
        <w:t>.</w:t>
      </w:r>
    </w:p>
    <w:p w14:paraId="30883296" w14:textId="5BC8524D" w:rsidR="00C90ADB" w:rsidRPr="004C0967" w:rsidRDefault="0001633F" w:rsidP="00C90ADB">
      <w:pPr>
        <w:pStyle w:val="PargrafodaLista"/>
        <w:numPr>
          <w:ilvl w:val="0"/>
          <w:numId w:val="37"/>
        </w:num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>Ordenação</w:t>
      </w:r>
      <w:r w:rsidR="00C90ADB" w:rsidRPr="004C0967">
        <w:rPr>
          <w:rFonts w:ascii="Candara" w:hAnsi="Candara"/>
          <w:b/>
          <w:bCs/>
          <w:sz w:val="28"/>
          <w:szCs w:val="28"/>
        </w:rPr>
        <w:t xml:space="preserve"> – </w:t>
      </w:r>
      <w:r>
        <w:rPr>
          <w:rFonts w:ascii="Candara" w:hAnsi="Candara"/>
          <w:sz w:val="28"/>
          <w:szCs w:val="28"/>
        </w:rPr>
        <w:t>O usuário pode ordenar os laudos por ‘Mais Novos’, ‘Mais Antigos’ ou por ‘Procedimento’</w:t>
      </w:r>
      <w:r w:rsidR="00C90ADB">
        <w:rPr>
          <w:rFonts w:ascii="Candara" w:hAnsi="Candara"/>
          <w:sz w:val="28"/>
          <w:szCs w:val="28"/>
        </w:rPr>
        <w:t>.</w:t>
      </w:r>
    </w:p>
    <w:p w14:paraId="740984C6" w14:textId="53D9032F" w:rsidR="00C90ADB" w:rsidRPr="0001633F" w:rsidRDefault="0001633F" w:rsidP="00C90ADB">
      <w:pPr>
        <w:pStyle w:val="PargrafodaLista"/>
        <w:numPr>
          <w:ilvl w:val="0"/>
          <w:numId w:val="37"/>
        </w:num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>Modalidade</w:t>
      </w:r>
      <w:r w:rsidR="00C90ADB" w:rsidRPr="004C0967">
        <w:rPr>
          <w:rFonts w:ascii="Candara" w:hAnsi="Candara"/>
          <w:b/>
          <w:bCs/>
          <w:sz w:val="28"/>
          <w:szCs w:val="28"/>
        </w:rPr>
        <w:t xml:space="preserve"> </w:t>
      </w:r>
      <w:r w:rsidR="00C90ADB">
        <w:rPr>
          <w:rFonts w:ascii="Candara" w:hAnsi="Candara"/>
          <w:b/>
          <w:bCs/>
          <w:sz w:val="28"/>
          <w:szCs w:val="28"/>
        </w:rPr>
        <w:t>–</w:t>
      </w:r>
      <w:r w:rsidR="00C90ADB" w:rsidRPr="004C0967">
        <w:rPr>
          <w:rFonts w:ascii="Candara" w:hAnsi="Candara"/>
          <w:b/>
          <w:bCs/>
          <w:sz w:val="28"/>
          <w:szCs w:val="28"/>
        </w:rPr>
        <w:t xml:space="preserve"> </w:t>
      </w:r>
      <w:r>
        <w:rPr>
          <w:rFonts w:ascii="Candara" w:hAnsi="Candara"/>
          <w:sz w:val="28"/>
          <w:szCs w:val="28"/>
        </w:rPr>
        <w:t>O usuário pode filtrar por uma modalidade específica</w:t>
      </w:r>
      <w:r w:rsidR="00C90ADB">
        <w:rPr>
          <w:rFonts w:ascii="Candara" w:hAnsi="Candara"/>
          <w:sz w:val="28"/>
          <w:szCs w:val="28"/>
        </w:rPr>
        <w:t xml:space="preserve">. </w:t>
      </w:r>
    </w:p>
    <w:p w14:paraId="61922B60" w14:textId="16F99C58" w:rsidR="0001633F" w:rsidRDefault="0001633F" w:rsidP="00C90ADB">
      <w:pPr>
        <w:pStyle w:val="PargrafodaLista"/>
        <w:numPr>
          <w:ilvl w:val="0"/>
          <w:numId w:val="37"/>
        </w:num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 xml:space="preserve">Data Inicial – </w:t>
      </w:r>
      <w:r>
        <w:rPr>
          <w:rFonts w:ascii="Candara" w:hAnsi="Candara"/>
          <w:sz w:val="28"/>
          <w:szCs w:val="28"/>
        </w:rPr>
        <w:t>Definir uma data inicial.</w:t>
      </w:r>
    </w:p>
    <w:p w14:paraId="468750FB" w14:textId="1B387049" w:rsidR="0001633F" w:rsidRPr="0039461D" w:rsidRDefault="0001633F" w:rsidP="00C90ADB">
      <w:pPr>
        <w:pStyle w:val="PargrafodaLista"/>
        <w:numPr>
          <w:ilvl w:val="0"/>
          <w:numId w:val="37"/>
        </w:num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 xml:space="preserve">Data Final – </w:t>
      </w:r>
      <w:r>
        <w:rPr>
          <w:rFonts w:ascii="Candara" w:hAnsi="Candara"/>
          <w:sz w:val="28"/>
          <w:szCs w:val="28"/>
        </w:rPr>
        <w:t>Definir uma data final.</w:t>
      </w:r>
    </w:p>
    <w:p w14:paraId="5F386CF2" w14:textId="2E0B5F95" w:rsidR="0039461D" w:rsidRDefault="0039461D" w:rsidP="0039461D">
      <w:pPr>
        <w:spacing w:after="360" w:line="480" w:lineRule="auto"/>
        <w:rPr>
          <w:rFonts w:ascii="Candara" w:hAnsi="Candara"/>
          <w:b/>
          <w:bCs/>
          <w:sz w:val="28"/>
          <w:szCs w:val="28"/>
        </w:rPr>
      </w:pPr>
    </w:p>
    <w:p w14:paraId="055EB1B9" w14:textId="35C52A3E" w:rsidR="0039461D" w:rsidRPr="0039461D" w:rsidRDefault="0039461D" w:rsidP="0039461D">
      <w:p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F26FEA" wp14:editId="09629639">
            <wp:extent cx="6120130" cy="3685540"/>
            <wp:effectExtent l="19050" t="19050" r="13970" b="1016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55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3DCCF2" w14:textId="0408A3D1" w:rsidR="0001633F" w:rsidRDefault="0001633F" w:rsidP="00C90ADB">
      <w:pPr>
        <w:pStyle w:val="PargrafodaLista"/>
        <w:numPr>
          <w:ilvl w:val="0"/>
          <w:numId w:val="37"/>
        </w:num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 xml:space="preserve">Buscar – </w:t>
      </w:r>
      <w:r>
        <w:rPr>
          <w:rFonts w:ascii="Candara" w:hAnsi="Candara"/>
          <w:sz w:val="28"/>
          <w:szCs w:val="28"/>
        </w:rPr>
        <w:t>Botão para pesquisar os laudos de acordo com o que foi definido no filtro.</w:t>
      </w:r>
    </w:p>
    <w:p w14:paraId="181B5ACC" w14:textId="1B15B252" w:rsidR="0001633F" w:rsidRDefault="0001633F" w:rsidP="00C90ADB">
      <w:pPr>
        <w:pStyle w:val="PargrafodaLista"/>
        <w:numPr>
          <w:ilvl w:val="0"/>
          <w:numId w:val="37"/>
        </w:numPr>
        <w:spacing w:after="36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 xml:space="preserve">Limpar – </w:t>
      </w:r>
      <w:r>
        <w:rPr>
          <w:rFonts w:ascii="Candara" w:hAnsi="Candara"/>
          <w:sz w:val="28"/>
          <w:szCs w:val="28"/>
        </w:rPr>
        <w:t xml:space="preserve">Botão para limpar todos os campos e voltar </w:t>
      </w:r>
      <w:r w:rsidR="00472E01">
        <w:rPr>
          <w:rFonts w:ascii="Candara" w:hAnsi="Candara"/>
          <w:sz w:val="28"/>
          <w:szCs w:val="28"/>
        </w:rPr>
        <w:t>com o valor padrão do filtro.</w:t>
      </w:r>
    </w:p>
    <w:p w14:paraId="11920D3E" w14:textId="1B9CACB3" w:rsidR="002263BF" w:rsidRPr="00472E01" w:rsidRDefault="00472E01" w:rsidP="003A7FA4">
      <w:pPr>
        <w:pStyle w:val="PargrafodaLista"/>
        <w:numPr>
          <w:ilvl w:val="0"/>
          <w:numId w:val="37"/>
        </w:numPr>
        <w:spacing w:afterLines="360" w:after="864" w:line="48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5F255AF4" wp14:editId="649A18FB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2962275" cy="781050"/>
            <wp:effectExtent l="19050" t="19050" r="28575" b="19050"/>
            <wp:wrapThrough wrapText="bothSides">
              <wp:wrapPolygon edited="0">
                <wp:start x="-139" y="-527"/>
                <wp:lineTo x="-139" y="21600"/>
                <wp:lineTo x="21669" y="21600"/>
                <wp:lineTo x="21669" y="-527"/>
                <wp:lineTo x="-139" y="-527"/>
              </wp:wrapPolygon>
            </wp:wrapThrough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81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01633F" w:rsidRPr="00472E01">
        <w:rPr>
          <w:rFonts w:ascii="Candara" w:hAnsi="Candara"/>
          <w:b/>
          <w:bCs/>
          <w:sz w:val="28"/>
          <w:szCs w:val="28"/>
        </w:rPr>
        <w:t xml:space="preserve">Visualização </w:t>
      </w:r>
      <w:r>
        <w:rPr>
          <w:rFonts w:ascii="Candara" w:hAnsi="Candara"/>
          <w:b/>
          <w:bCs/>
          <w:sz w:val="28"/>
          <w:szCs w:val="28"/>
        </w:rPr>
        <w:t>–</w:t>
      </w:r>
      <w:r w:rsidR="0001633F" w:rsidRPr="00472E01">
        <w:rPr>
          <w:rFonts w:ascii="Candara" w:hAnsi="Candara"/>
          <w:b/>
          <w:bCs/>
          <w:sz w:val="28"/>
          <w:szCs w:val="28"/>
        </w:rPr>
        <w:t xml:space="preserve"> </w:t>
      </w:r>
      <w:r>
        <w:rPr>
          <w:rFonts w:ascii="Candara" w:hAnsi="Candara"/>
          <w:sz w:val="28"/>
          <w:szCs w:val="28"/>
        </w:rPr>
        <w:t>Onde o usuário pode definir o tipo de visualização para exibir os laudos.</w:t>
      </w:r>
    </w:p>
    <w:p w14:paraId="3F29FCF0" w14:textId="6DD4E687" w:rsidR="00472E01" w:rsidRDefault="00472E01" w:rsidP="00472E01">
      <w:pPr>
        <w:pStyle w:val="PargrafodaLista"/>
        <w:spacing w:afterLines="360" w:after="864" w:line="480" w:lineRule="auto"/>
        <w:ind w:left="780"/>
        <w:rPr>
          <w:noProof/>
        </w:rPr>
      </w:pPr>
    </w:p>
    <w:p w14:paraId="22EF49D1" w14:textId="5182DD3B" w:rsidR="002263BF" w:rsidRPr="00361283" w:rsidRDefault="00040257" w:rsidP="00361283">
      <w:pPr>
        <w:pStyle w:val="Ttulo1"/>
        <w:pBdr>
          <w:bottom w:val="single" w:sz="4" w:space="1" w:color="auto"/>
        </w:pBdr>
        <w:spacing w:after="360" w:line="480" w:lineRule="auto"/>
        <w:rPr>
          <w:rFonts w:ascii="Candara" w:hAnsi="Candara"/>
          <w:b/>
          <w:bCs/>
          <w:color w:val="000000" w:themeColor="text1"/>
          <w:sz w:val="28"/>
          <w:szCs w:val="28"/>
        </w:rPr>
      </w:pPr>
      <w:bookmarkStart w:id="7" w:name="_5._Grid"/>
      <w:bookmarkStart w:id="8" w:name="_Toc101345726"/>
      <w:bookmarkEnd w:id="7"/>
      <w:r w:rsidRPr="00361283">
        <w:rPr>
          <w:rFonts w:ascii="Candara" w:hAnsi="Candara"/>
          <w:b/>
          <w:bCs/>
          <w:color w:val="000000" w:themeColor="text1"/>
          <w:sz w:val="28"/>
          <w:szCs w:val="28"/>
        </w:rPr>
        <w:lastRenderedPageBreak/>
        <w:t>5.</w:t>
      </w:r>
      <w:r w:rsidR="008404B6" w:rsidRPr="00361283">
        <w:rPr>
          <w:rFonts w:ascii="Candara" w:hAnsi="Candara"/>
          <w:b/>
          <w:bCs/>
          <w:color w:val="000000" w:themeColor="text1"/>
          <w:sz w:val="28"/>
          <w:szCs w:val="28"/>
        </w:rPr>
        <w:t xml:space="preserve"> </w:t>
      </w:r>
      <w:r w:rsidRPr="00361283">
        <w:rPr>
          <w:rFonts w:ascii="Candara" w:hAnsi="Candara"/>
          <w:b/>
          <w:bCs/>
          <w:color w:val="000000" w:themeColor="text1"/>
          <w:sz w:val="28"/>
          <w:szCs w:val="28"/>
        </w:rPr>
        <w:t>Grid</w:t>
      </w:r>
      <w:bookmarkEnd w:id="8"/>
    </w:p>
    <w:p w14:paraId="04EE74A8" w14:textId="78B92580" w:rsidR="008C5DBF" w:rsidRDefault="00F26E3A" w:rsidP="008404B6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A grid é onde vai ser exibidos todos os </w:t>
      </w:r>
      <w:r w:rsidR="00472E01">
        <w:rPr>
          <w:rFonts w:ascii="Candara" w:hAnsi="Candara"/>
          <w:b/>
          <w:bCs/>
          <w:sz w:val="28"/>
          <w:szCs w:val="28"/>
        </w:rPr>
        <w:t>laudos</w:t>
      </w:r>
      <w:r>
        <w:rPr>
          <w:rFonts w:ascii="Candara" w:hAnsi="Candara"/>
          <w:sz w:val="28"/>
          <w:szCs w:val="28"/>
        </w:rPr>
        <w:t xml:space="preserve">, informações do </w:t>
      </w:r>
      <w:r w:rsidR="00472E01">
        <w:rPr>
          <w:rFonts w:ascii="Candara" w:hAnsi="Candara"/>
          <w:sz w:val="28"/>
          <w:szCs w:val="28"/>
        </w:rPr>
        <w:t>laudo</w:t>
      </w:r>
      <w:r w:rsidR="00BF10D2">
        <w:rPr>
          <w:rFonts w:ascii="Candara" w:hAnsi="Candara"/>
          <w:sz w:val="28"/>
          <w:szCs w:val="28"/>
        </w:rPr>
        <w:t xml:space="preserve"> </w:t>
      </w:r>
      <w:r>
        <w:rPr>
          <w:rFonts w:ascii="Candara" w:hAnsi="Candara"/>
          <w:sz w:val="28"/>
          <w:szCs w:val="28"/>
        </w:rPr>
        <w:t xml:space="preserve">e as ações que o usuário poderá realizar </w:t>
      </w:r>
      <w:r w:rsidR="007A4549">
        <w:rPr>
          <w:rFonts w:ascii="Candara" w:hAnsi="Candara"/>
          <w:sz w:val="28"/>
          <w:szCs w:val="28"/>
        </w:rPr>
        <w:t xml:space="preserve">nesse </w:t>
      </w:r>
      <w:r w:rsidR="00472E01">
        <w:rPr>
          <w:rFonts w:ascii="Candara" w:hAnsi="Candara"/>
          <w:sz w:val="28"/>
          <w:szCs w:val="28"/>
        </w:rPr>
        <w:t>laudo</w:t>
      </w:r>
      <w:r w:rsidR="003B2E24" w:rsidRPr="003B2E24">
        <w:rPr>
          <w:rFonts w:ascii="Candara" w:hAnsi="Candara"/>
          <w:sz w:val="28"/>
          <w:szCs w:val="28"/>
        </w:rPr>
        <w:t xml:space="preserve">. </w:t>
      </w:r>
    </w:p>
    <w:p w14:paraId="0E6E54C5" w14:textId="5DEA615B" w:rsidR="00DD3CE7" w:rsidRPr="008404B6" w:rsidRDefault="009A138C" w:rsidP="008404B6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noProof/>
        </w:rPr>
        <w:drawing>
          <wp:inline distT="0" distB="0" distL="0" distR="0" wp14:anchorId="03A5D015" wp14:editId="59E58A1A">
            <wp:extent cx="6120130" cy="2879725"/>
            <wp:effectExtent l="19050" t="19050" r="13970" b="1587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9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278543" w14:textId="7643B592" w:rsidR="00DD3CE7" w:rsidRDefault="009A138C" w:rsidP="00DD3CE7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Do lado esquerdo está localizado as </w:t>
      </w:r>
      <w:proofErr w:type="gramStart"/>
      <w:r>
        <w:rPr>
          <w:rFonts w:ascii="Candara" w:hAnsi="Candara"/>
          <w:sz w:val="28"/>
          <w:szCs w:val="28"/>
        </w:rPr>
        <w:t>informações referente</w:t>
      </w:r>
      <w:proofErr w:type="gramEnd"/>
      <w:r>
        <w:rPr>
          <w:rFonts w:ascii="Candara" w:hAnsi="Candara"/>
          <w:sz w:val="28"/>
          <w:szCs w:val="28"/>
        </w:rPr>
        <w:t xml:space="preserve"> ao paciente e na parte superior direita, está localizado os botões</w:t>
      </w:r>
      <w:r w:rsidR="00B347E2">
        <w:rPr>
          <w:rFonts w:ascii="Candara" w:hAnsi="Candara"/>
          <w:sz w:val="28"/>
          <w:szCs w:val="28"/>
        </w:rPr>
        <w:t>.</w:t>
      </w:r>
      <w:r w:rsidR="00BF10D2">
        <w:rPr>
          <w:rFonts w:ascii="Candara" w:hAnsi="Candara"/>
          <w:sz w:val="28"/>
          <w:szCs w:val="28"/>
        </w:rPr>
        <w:t xml:space="preserve"> </w:t>
      </w:r>
    </w:p>
    <w:p w14:paraId="1E999DAC" w14:textId="77777777" w:rsidR="009A138C" w:rsidRDefault="009A138C" w:rsidP="00DD3CE7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2394BBCD" w14:textId="55EFE7E1" w:rsidR="00B347E2" w:rsidRDefault="00B347E2" w:rsidP="00B347E2">
      <w:pPr>
        <w:pStyle w:val="PargrafodaLista"/>
        <w:spacing w:after="120" w:line="480" w:lineRule="auto"/>
        <w:ind w:left="0"/>
        <w:jc w:val="center"/>
        <w:rPr>
          <w:rFonts w:ascii="Candara" w:hAnsi="Candara"/>
          <w:sz w:val="28"/>
          <w:szCs w:val="28"/>
        </w:rPr>
      </w:pPr>
    </w:p>
    <w:p w14:paraId="4F712BF1" w14:textId="03E31567" w:rsidR="00B347E2" w:rsidRDefault="00B347E2" w:rsidP="00DD3CE7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71FE4F6A" w14:textId="77777777" w:rsidR="009A138C" w:rsidRDefault="009A138C" w:rsidP="002361B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6C99623F" w14:textId="77777777" w:rsidR="009A138C" w:rsidRDefault="009A138C" w:rsidP="002361B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1E21563A" w14:textId="2ECFAC1F" w:rsidR="00300637" w:rsidRDefault="009A138C" w:rsidP="002361B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lastRenderedPageBreak/>
        <w:t>Na imagem abaixo mostra as informações do paciente.</w:t>
      </w:r>
    </w:p>
    <w:p w14:paraId="71DEE79A" w14:textId="38770154" w:rsidR="009A138C" w:rsidRDefault="009A138C" w:rsidP="002361B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  <w:r>
        <w:rPr>
          <w:noProof/>
        </w:rPr>
        <w:drawing>
          <wp:inline distT="0" distB="0" distL="0" distR="0" wp14:anchorId="487AD4C6" wp14:editId="49047B5D">
            <wp:extent cx="6120130" cy="3860165"/>
            <wp:effectExtent l="19050" t="19050" r="13970" b="2603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0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49B1EF" w14:textId="0F68036C" w:rsidR="002361BB" w:rsidRDefault="002361BB" w:rsidP="002361B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1D6F6D61" w14:textId="72FBE1FD" w:rsidR="00300637" w:rsidRDefault="00300637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44199222" w14:textId="20F1D849" w:rsidR="005B570C" w:rsidRDefault="005B570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79032941" w14:textId="0952A06C" w:rsidR="005B570C" w:rsidRDefault="005B570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41E101D0" w14:textId="700F5357" w:rsidR="005B570C" w:rsidRDefault="005B570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16FD1516" w14:textId="061EB6CD" w:rsidR="005B570C" w:rsidRDefault="005B570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635786BA" w14:textId="4C410AB9" w:rsidR="005B570C" w:rsidRDefault="005B570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76454AEC" w14:textId="5B583944" w:rsidR="009A138C" w:rsidRDefault="009A138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6299D784" w14:textId="77777777" w:rsidR="009A138C" w:rsidRDefault="009A138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4718FDF8" w14:textId="766CF6AA" w:rsidR="00515EE0" w:rsidRDefault="009A138C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lastRenderedPageBreak/>
        <w:t>Na imagem abaixo</w:t>
      </w:r>
      <w:r w:rsidR="002F6457">
        <w:rPr>
          <w:rFonts w:ascii="Candara" w:hAnsi="Candara"/>
          <w:sz w:val="28"/>
          <w:szCs w:val="28"/>
        </w:rPr>
        <w:t xml:space="preserve"> é</w:t>
      </w:r>
      <w:r>
        <w:rPr>
          <w:rFonts w:ascii="Candara" w:hAnsi="Candara"/>
          <w:sz w:val="28"/>
          <w:szCs w:val="28"/>
        </w:rPr>
        <w:t xml:space="preserve"> </w:t>
      </w:r>
      <w:r w:rsidR="002F6457">
        <w:rPr>
          <w:rFonts w:ascii="Candara" w:hAnsi="Candara"/>
          <w:sz w:val="28"/>
          <w:szCs w:val="28"/>
        </w:rPr>
        <w:t xml:space="preserve">exibido </w:t>
      </w:r>
      <w:r>
        <w:rPr>
          <w:rFonts w:ascii="Candara" w:hAnsi="Candara"/>
          <w:sz w:val="28"/>
          <w:szCs w:val="28"/>
        </w:rPr>
        <w:t>os botões</w:t>
      </w:r>
      <w:r w:rsidR="002F6457">
        <w:rPr>
          <w:rFonts w:ascii="Candara" w:hAnsi="Candara"/>
          <w:sz w:val="28"/>
          <w:szCs w:val="28"/>
        </w:rPr>
        <w:t xml:space="preserve"> para que o usuário realize ações sobre eles</w:t>
      </w:r>
      <w:r w:rsidR="00BC7BF9">
        <w:rPr>
          <w:rFonts w:ascii="Candara" w:hAnsi="Candara"/>
          <w:sz w:val="28"/>
          <w:szCs w:val="28"/>
        </w:rPr>
        <w:t>.</w:t>
      </w:r>
      <w:r w:rsidR="002F6457">
        <w:rPr>
          <w:rFonts w:ascii="Candara" w:hAnsi="Candara"/>
          <w:sz w:val="28"/>
          <w:szCs w:val="28"/>
        </w:rPr>
        <w:t xml:space="preserve"> Porém nem todos os botões podem ficar habilitados. Caso o paciente não tenha imagem, os botões de imagem não vão ser habilitados.</w:t>
      </w:r>
    </w:p>
    <w:p w14:paraId="6942840D" w14:textId="313AC32C" w:rsidR="00BC7BF9" w:rsidRDefault="00967B9F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  <w:r>
        <w:rPr>
          <w:noProof/>
        </w:rPr>
        <w:drawing>
          <wp:inline distT="0" distB="0" distL="0" distR="0" wp14:anchorId="17C7F282" wp14:editId="19A6DB60">
            <wp:extent cx="6120130" cy="790575"/>
            <wp:effectExtent l="19050" t="19050" r="13970" b="2857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0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0E960C" w14:textId="77777777" w:rsidR="001A253B" w:rsidRPr="001A253B" w:rsidRDefault="001A253B" w:rsidP="001A253B">
      <w:pPr>
        <w:pStyle w:val="PargrafodaLista"/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365E4BE5" w14:textId="25E37DEC" w:rsidR="00967B9F" w:rsidRPr="00967B9F" w:rsidRDefault="001A253B" w:rsidP="00967B9F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628F1E" wp14:editId="1E51BDAA">
                <wp:simplePos x="0" y="0"/>
                <wp:positionH relativeFrom="column">
                  <wp:posOffset>2470785</wp:posOffset>
                </wp:positionH>
                <wp:positionV relativeFrom="paragraph">
                  <wp:posOffset>977900</wp:posOffset>
                </wp:positionV>
                <wp:extent cx="3371850" cy="342900"/>
                <wp:effectExtent l="0" t="0" r="95250" b="57150"/>
                <wp:wrapNone/>
                <wp:docPr id="41" name="Conector: Angulad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1850" cy="342900"/>
                        </a:xfrm>
                        <a:prstGeom prst="bentConnector3">
                          <a:avLst>
                            <a:gd name="adj1" fmla="val 1001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54D61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do 41" o:spid="_x0000_s1026" type="#_x0000_t34" style="position:absolute;margin-left:194.55pt;margin-top:77pt;width:265.5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" adj="21631" strokecolor="#4472c4 [3204]" strokeweight=".5pt">
                <v:stroke endarrow="block"/>
              </v:shape>
            </w:pict>
          </mc:Fallback>
        </mc:AlternateContent>
      </w:r>
      <w:r w:rsidR="00967B9F">
        <w:rPr>
          <w:rFonts w:ascii="Candara" w:hAnsi="Candara"/>
          <w:b/>
          <w:bCs/>
          <w:sz w:val="28"/>
          <w:szCs w:val="28"/>
        </w:rPr>
        <w:t>Visualizar Laudo</w:t>
      </w:r>
      <w:r w:rsidR="00967B9F" w:rsidRPr="00967B9F">
        <w:rPr>
          <w:rFonts w:ascii="Candara" w:hAnsi="Candara"/>
          <w:b/>
          <w:bCs/>
          <w:sz w:val="28"/>
          <w:szCs w:val="28"/>
        </w:rPr>
        <w:t xml:space="preserve"> </w:t>
      </w:r>
      <w:r w:rsidR="00967B9F">
        <w:rPr>
          <w:rFonts w:ascii="Candara" w:hAnsi="Candara"/>
          <w:b/>
          <w:bCs/>
          <w:sz w:val="28"/>
          <w:szCs w:val="28"/>
        </w:rPr>
        <w:t>–</w:t>
      </w:r>
      <w:r w:rsidR="00967B9F" w:rsidRPr="00967B9F">
        <w:rPr>
          <w:rFonts w:ascii="Candara" w:hAnsi="Candara"/>
          <w:b/>
          <w:bCs/>
          <w:sz w:val="28"/>
          <w:szCs w:val="28"/>
        </w:rPr>
        <w:t xml:space="preserve"> </w:t>
      </w:r>
      <w:r w:rsidR="00967B9F">
        <w:rPr>
          <w:rFonts w:ascii="Candara" w:hAnsi="Candara"/>
          <w:sz w:val="28"/>
          <w:szCs w:val="28"/>
        </w:rPr>
        <w:t>Irá exibir uma tela</w:t>
      </w:r>
      <w:r w:rsidR="002D0C89">
        <w:rPr>
          <w:rFonts w:ascii="Candara" w:hAnsi="Candara"/>
          <w:sz w:val="28"/>
          <w:szCs w:val="28"/>
        </w:rPr>
        <w:t xml:space="preserve"> ao lado</w:t>
      </w:r>
      <w:r w:rsidR="00967B9F">
        <w:rPr>
          <w:rFonts w:ascii="Candara" w:hAnsi="Candara"/>
          <w:sz w:val="28"/>
          <w:szCs w:val="28"/>
        </w:rPr>
        <w:t xml:space="preserve"> para o usuário</w:t>
      </w:r>
      <w:r w:rsidR="002D0C89">
        <w:rPr>
          <w:rFonts w:ascii="Candara" w:hAnsi="Candara"/>
          <w:sz w:val="28"/>
          <w:szCs w:val="28"/>
        </w:rPr>
        <w:t xml:space="preserve"> possa</w:t>
      </w:r>
      <w:r w:rsidR="00967B9F">
        <w:rPr>
          <w:rFonts w:ascii="Candara" w:hAnsi="Candara"/>
          <w:sz w:val="28"/>
          <w:szCs w:val="28"/>
        </w:rPr>
        <w:t xml:space="preserve"> visualizar o laudo.</w:t>
      </w:r>
      <w:r w:rsidR="002D0C89">
        <w:rPr>
          <w:rFonts w:ascii="Candara" w:hAnsi="Candara"/>
          <w:sz w:val="28"/>
          <w:szCs w:val="28"/>
        </w:rPr>
        <w:t xml:space="preserve"> A tela poderá ser expandida ou fechada, pelos botões localizados na parte superior direita.</w:t>
      </w:r>
      <w:r w:rsidR="002D0C89" w:rsidRPr="002D0C89">
        <w:rPr>
          <w:noProof/>
        </w:rPr>
        <w:t xml:space="preserve"> </w:t>
      </w:r>
    </w:p>
    <w:p w14:paraId="29F3C691" w14:textId="2746B7FB" w:rsidR="00967B9F" w:rsidRDefault="002D0C89" w:rsidP="00967B9F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819A08" wp14:editId="61B052EC">
            <wp:extent cx="6120130" cy="1924050"/>
            <wp:effectExtent l="19050" t="19050" r="13970" b="1905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4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0CD6E6" w14:textId="0A9D10AC" w:rsidR="001A253B" w:rsidRDefault="001A253B" w:rsidP="00967B9F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4695452A" w14:textId="678B3C50" w:rsidR="001A253B" w:rsidRDefault="001A253B" w:rsidP="00967B9F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0C1D1789" w14:textId="531CAD53" w:rsidR="001A253B" w:rsidRDefault="001A253B" w:rsidP="00967B9F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0E3218BB" w14:textId="77777777" w:rsidR="001A253B" w:rsidRPr="00967B9F" w:rsidRDefault="001A253B" w:rsidP="00967B9F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093180ED" w14:textId="77D018FA" w:rsidR="00967B9F" w:rsidRPr="00127157" w:rsidRDefault="00127157" w:rsidP="00967B9F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51054A" wp14:editId="04C608EB">
                <wp:simplePos x="0" y="0"/>
                <wp:positionH relativeFrom="column">
                  <wp:posOffset>1756411</wp:posOffset>
                </wp:positionH>
                <wp:positionV relativeFrom="paragraph">
                  <wp:posOffset>1406525</wp:posOffset>
                </wp:positionV>
                <wp:extent cx="4057650" cy="352425"/>
                <wp:effectExtent l="0" t="0" r="76200" b="47625"/>
                <wp:wrapNone/>
                <wp:docPr id="43" name="Conector: Angulad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7650" cy="352425"/>
                        </a:xfrm>
                        <a:prstGeom prst="bentConnector3">
                          <a:avLst>
                            <a:gd name="adj1" fmla="val 1001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B4B8A" id="Conector: Angulado 43" o:spid="_x0000_s1026" type="#_x0000_t34" style="position:absolute;margin-left:138.3pt;margin-top:110.75pt;width:319.5pt;height:27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" adj="21631" strokecolor="#4472c4 [3204]" strokeweight=".5pt">
                <v:stroke endarrow="block"/>
              </v:shape>
            </w:pict>
          </mc:Fallback>
        </mc:AlternateContent>
      </w:r>
      <w:r w:rsidR="00967B9F">
        <w:rPr>
          <w:rFonts w:ascii="Candara" w:hAnsi="Candara"/>
          <w:b/>
          <w:bCs/>
          <w:sz w:val="28"/>
          <w:szCs w:val="28"/>
        </w:rPr>
        <w:t xml:space="preserve">Visualizar Exame – </w:t>
      </w:r>
      <w:r>
        <w:rPr>
          <w:rFonts w:ascii="Candara" w:hAnsi="Candara"/>
          <w:sz w:val="28"/>
          <w:szCs w:val="28"/>
        </w:rPr>
        <w:t>Irá exibir uma tela ao lado</w:t>
      </w:r>
      <w:r w:rsidR="00005EFD">
        <w:rPr>
          <w:rFonts w:ascii="Candara" w:hAnsi="Candara"/>
          <w:sz w:val="28"/>
          <w:szCs w:val="28"/>
        </w:rPr>
        <w:t>,</w:t>
      </w:r>
      <w:r>
        <w:rPr>
          <w:rFonts w:ascii="Candara" w:hAnsi="Candara"/>
          <w:sz w:val="28"/>
          <w:szCs w:val="28"/>
        </w:rPr>
        <w:t xml:space="preserve"> para </w:t>
      </w:r>
      <w:r w:rsidR="0022782A">
        <w:rPr>
          <w:rFonts w:ascii="Candara" w:hAnsi="Candara"/>
          <w:sz w:val="28"/>
          <w:szCs w:val="28"/>
        </w:rPr>
        <w:t xml:space="preserve">que </w:t>
      </w:r>
      <w:r>
        <w:rPr>
          <w:rFonts w:ascii="Candara" w:hAnsi="Candara"/>
          <w:sz w:val="28"/>
          <w:szCs w:val="28"/>
        </w:rPr>
        <w:t>o usuário possa visualizar as imagens</w:t>
      </w:r>
      <w:r w:rsidR="00005EFD">
        <w:rPr>
          <w:rFonts w:ascii="Candara" w:hAnsi="Candara"/>
          <w:sz w:val="28"/>
          <w:szCs w:val="28"/>
        </w:rPr>
        <w:t xml:space="preserve"> em nosso visualizador </w:t>
      </w:r>
      <w:proofErr w:type="spellStart"/>
      <w:r w:rsidR="00005EFD" w:rsidRPr="00005EFD">
        <w:rPr>
          <w:rFonts w:ascii="Candara" w:hAnsi="Candara"/>
          <w:b/>
          <w:bCs/>
          <w:sz w:val="28"/>
          <w:szCs w:val="28"/>
        </w:rPr>
        <w:t>TzionWebViewer</w:t>
      </w:r>
      <w:proofErr w:type="spellEnd"/>
      <w:r>
        <w:rPr>
          <w:rFonts w:ascii="Candara" w:hAnsi="Candara"/>
          <w:sz w:val="28"/>
          <w:szCs w:val="28"/>
        </w:rPr>
        <w:t xml:space="preserve">. A tela poderá ser expandida ou fechada, pelos botões localizados na parte superior direita. </w:t>
      </w:r>
    </w:p>
    <w:p w14:paraId="36B00277" w14:textId="14F0D5C8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A7A0D17" wp14:editId="2FEEE758">
            <wp:extent cx="6120130" cy="1915160"/>
            <wp:effectExtent l="19050" t="19050" r="13970" b="2794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5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460569" w14:textId="7722A852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07A05837" w14:textId="2D64FB4A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16092066" w14:textId="772CACB6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30D7F5CC" w14:textId="67FD5D36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7DEDD31B" w14:textId="27C8A1A1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56ED69D7" w14:textId="6D023A77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0989CD83" w14:textId="069DCBD2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6EA0F7BA" w14:textId="77777777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31B994D6" w14:textId="75603582" w:rsidR="00967B9F" w:rsidRPr="00127157" w:rsidRDefault="00967B9F" w:rsidP="00967B9F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lastRenderedPageBreak/>
        <w:t xml:space="preserve">Imprimir Laudo – </w:t>
      </w:r>
      <w:r w:rsidR="00127157">
        <w:rPr>
          <w:rFonts w:ascii="Candara" w:hAnsi="Candara"/>
          <w:sz w:val="28"/>
          <w:szCs w:val="28"/>
        </w:rPr>
        <w:t>Irá abrir uma tela com o laudo para que o usuário possa imprimir.</w:t>
      </w:r>
    </w:p>
    <w:p w14:paraId="06F1AB6D" w14:textId="44D265A4" w:rsidR="00127157" w:rsidRP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922DED" wp14:editId="1C1FF953">
            <wp:extent cx="6120130" cy="4031615"/>
            <wp:effectExtent l="19050" t="19050" r="13970" b="2603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316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7DFC90" w14:textId="0899F24B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1D94AA28" w14:textId="6B508922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680A8678" w14:textId="76D5A7FF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7D9ACBE2" w14:textId="368C8CD2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49032789" w14:textId="1910850B" w:rsidR="00127157" w:rsidRDefault="00127157" w:rsidP="00127157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0179C714" w14:textId="0E92F27C" w:rsidR="00967B9F" w:rsidRPr="00005EFD" w:rsidRDefault="00440DB6" w:rsidP="00967B9F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236E49" wp14:editId="452808EC">
                <wp:simplePos x="0" y="0"/>
                <wp:positionH relativeFrom="column">
                  <wp:posOffset>3632835</wp:posOffset>
                </wp:positionH>
                <wp:positionV relativeFrom="paragraph">
                  <wp:posOffset>1406525</wp:posOffset>
                </wp:positionV>
                <wp:extent cx="1800225" cy="361950"/>
                <wp:effectExtent l="0" t="0" r="85725" b="57150"/>
                <wp:wrapNone/>
                <wp:docPr id="60" name="Conector: Angulad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361950"/>
                        </a:xfrm>
                        <a:prstGeom prst="bentConnector3">
                          <a:avLst>
                            <a:gd name="adj1" fmla="val 10014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69F28" id="Conector: Angulado 60" o:spid="_x0000_s1026" type="#_x0000_t34" style="position:absolute;margin-left:286.05pt;margin-top:110.75pt;width:141.75pt;height:28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" adj="21631" strokecolor="#4472c4 [3204]" strokeweight=".5pt">
                <v:stroke endarrow="block"/>
              </v:shape>
            </w:pict>
          </mc:Fallback>
        </mc:AlternateContent>
      </w:r>
      <w:r w:rsidR="00967B9F">
        <w:rPr>
          <w:rFonts w:ascii="Candara" w:hAnsi="Candara"/>
          <w:b/>
          <w:bCs/>
          <w:sz w:val="28"/>
          <w:szCs w:val="28"/>
        </w:rPr>
        <w:t xml:space="preserve">Imprimir Imagens – </w:t>
      </w:r>
      <w:r w:rsidR="00005EFD">
        <w:rPr>
          <w:rFonts w:ascii="Candara" w:hAnsi="Candara"/>
          <w:sz w:val="28"/>
          <w:szCs w:val="28"/>
        </w:rPr>
        <w:t>Irá exibir uma tela maximizada</w:t>
      </w:r>
      <w:r>
        <w:rPr>
          <w:rFonts w:ascii="Candara" w:hAnsi="Candara"/>
          <w:sz w:val="28"/>
          <w:szCs w:val="28"/>
        </w:rPr>
        <w:t xml:space="preserve"> (Galeria de Imagens), </w:t>
      </w:r>
      <w:r w:rsidR="00005EFD">
        <w:rPr>
          <w:rFonts w:ascii="Candara" w:hAnsi="Candara"/>
          <w:sz w:val="28"/>
          <w:szCs w:val="28"/>
        </w:rPr>
        <w:t>para que o usuário possa visualizar</w:t>
      </w:r>
      <w:r>
        <w:rPr>
          <w:rFonts w:ascii="Candara" w:hAnsi="Candara"/>
          <w:sz w:val="28"/>
          <w:szCs w:val="28"/>
        </w:rPr>
        <w:t xml:space="preserve"> as imagens</w:t>
      </w:r>
      <w:r w:rsidR="00005EFD">
        <w:rPr>
          <w:rFonts w:ascii="Candara" w:hAnsi="Candara"/>
          <w:sz w:val="28"/>
          <w:szCs w:val="28"/>
        </w:rPr>
        <w:t>. O mesmo poderá salvar/imprimir as imagens apenas clicando no botão ‘Salvar/Imprimir’ que está localizado na parte superior direita.</w:t>
      </w:r>
      <w:r w:rsidRPr="00440DB6">
        <w:rPr>
          <w:rFonts w:ascii="Candara" w:hAnsi="Candara"/>
          <w:b/>
          <w:bCs/>
          <w:noProof/>
          <w:sz w:val="28"/>
          <w:szCs w:val="28"/>
        </w:rPr>
        <w:t xml:space="preserve"> </w:t>
      </w:r>
    </w:p>
    <w:p w14:paraId="0BCE027B" w14:textId="32906F29" w:rsidR="00005EFD" w:rsidRPr="00005EFD" w:rsidRDefault="00440DB6" w:rsidP="00005EFD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0545D1" wp14:editId="09D2D39F">
            <wp:extent cx="6120130" cy="4222115"/>
            <wp:effectExtent l="19050" t="19050" r="13970" b="26035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21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7164D2" w14:textId="77777777" w:rsidR="000C7284" w:rsidRDefault="000C7284" w:rsidP="00005EFD">
      <w:pPr>
        <w:spacing w:after="120" w:line="480" w:lineRule="auto"/>
        <w:rPr>
          <w:rFonts w:ascii="Candara" w:hAnsi="Candara"/>
          <w:sz w:val="28"/>
          <w:szCs w:val="28"/>
        </w:rPr>
      </w:pPr>
    </w:p>
    <w:p w14:paraId="2C82E013" w14:textId="77777777" w:rsidR="000C7284" w:rsidRDefault="000C7284" w:rsidP="00005EFD">
      <w:pPr>
        <w:spacing w:after="120" w:line="480" w:lineRule="auto"/>
        <w:rPr>
          <w:rFonts w:ascii="Candara" w:hAnsi="Candara"/>
          <w:sz w:val="28"/>
          <w:szCs w:val="28"/>
        </w:rPr>
      </w:pPr>
    </w:p>
    <w:p w14:paraId="0646FA87" w14:textId="33DB0FAC" w:rsidR="00005EFD" w:rsidRDefault="00440DB6" w:rsidP="00005EFD">
      <w:pPr>
        <w:spacing w:after="120" w:line="480" w:lineRule="auto"/>
        <w:rPr>
          <w:rFonts w:ascii="Candara" w:hAnsi="Candara"/>
          <w:sz w:val="28"/>
          <w:szCs w:val="28"/>
        </w:rPr>
      </w:pPr>
      <w:r w:rsidRPr="00440DB6">
        <w:rPr>
          <w:rFonts w:ascii="Candara" w:hAnsi="Candara"/>
          <w:sz w:val="28"/>
          <w:szCs w:val="28"/>
        </w:rPr>
        <w:lastRenderedPageBreak/>
        <w:t xml:space="preserve">Ao clicar </w:t>
      </w:r>
      <w:r>
        <w:rPr>
          <w:rFonts w:ascii="Candara" w:hAnsi="Candara"/>
          <w:sz w:val="28"/>
          <w:szCs w:val="28"/>
        </w:rPr>
        <w:t xml:space="preserve">no botão ‘Salvar/Imprimir’ o sistema irá adicionar todas as imagens </w:t>
      </w:r>
      <w:r w:rsidR="000C7284">
        <w:rPr>
          <w:rFonts w:ascii="Candara" w:hAnsi="Candara"/>
          <w:sz w:val="28"/>
          <w:szCs w:val="28"/>
        </w:rPr>
        <w:t xml:space="preserve">automaticamente </w:t>
      </w:r>
      <w:r>
        <w:rPr>
          <w:rFonts w:ascii="Candara" w:hAnsi="Candara"/>
          <w:sz w:val="28"/>
          <w:szCs w:val="28"/>
        </w:rPr>
        <w:t xml:space="preserve">em um layout </w:t>
      </w:r>
      <w:r w:rsidR="000C7284">
        <w:rPr>
          <w:rFonts w:ascii="Candara" w:hAnsi="Candara"/>
          <w:sz w:val="28"/>
          <w:szCs w:val="28"/>
        </w:rPr>
        <w:t xml:space="preserve">padrão do sistema e o usuário poderá salvar em </w:t>
      </w:r>
      <w:proofErr w:type="spellStart"/>
      <w:r w:rsidR="000C7284">
        <w:rPr>
          <w:rFonts w:ascii="Candara" w:hAnsi="Candara"/>
          <w:sz w:val="28"/>
          <w:szCs w:val="28"/>
        </w:rPr>
        <w:t>pdf</w:t>
      </w:r>
      <w:proofErr w:type="spellEnd"/>
      <w:r w:rsidR="000C7284">
        <w:rPr>
          <w:rFonts w:ascii="Candara" w:hAnsi="Candara"/>
          <w:sz w:val="28"/>
          <w:szCs w:val="28"/>
        </w:rPr>
        <w:t xml:space="preserve"> ou imprimir.</w:t>
      </w:r>
    </w:p>
    <w:p w14:paraId="75F4F9FF" w14:textId="7FAD8C1B" w:rsidR="000C7284" w:rsidRDefault="000C7284" w:rsidP="00005EFD">
      <w:pPr>
        <w:spacing w:after="120" w:line="480" w:lineRule="auto"/>
        <w:rPr>
          <w:rFonts w:ascii="Candara" w:hAnsi="Candara"/>
          <w:sz w:val="28"/>
          <w:szCs w:val="28"/>
        </w:rPr>
      </w:pPr>
      <w:r>
        <w:rPr>
          <w:noProof/>
        </w:rPr>
        <w:drawing>
          <wp:inline distT="0" distB="0" distL="0" distR="0" wp14:anchorId="3FE4D342" wp14:editId="190F0A9F">
            <wp:extent cx="6120130" cy="4026535"/>
            <wp:effectExtent l="19050" t="19050" r="13970" b="1206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26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F640154" w14:textId="71172C62" w:rsidR="000C7284" w:rsidRDefault="000C7284" w:rsidP="00005EFD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210E9567" w14:textId="4786562D" w:rsidR="000C7284" w:rsidRDefault="000C7284" w:rsidP="00005EFD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07A4DA50" w14:textId="5A57D9FF" w:rsidR="000C7284" w:rsidRDefault="000C7284" w:rsidP="00005EFD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7752E88B" w14:textId="42B025B1" w:rsidR="000C7284" w:rsidRDefault="000C7284" w:rsidP="00005EFD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7AA2C140" w14:textId="77777777" w:rsidR="000C7284" w:rsidRPr="00005EFD" w:rsidRDefault="000C7284" w:rsidP="00005EFD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5E534A13" w14:textId="08ADA23B" w:rsidR="00967B9F" w:rsidRPr="00F5394B" w:rsidRDefault="00967B9F" w:rsidP="00967B9F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lastRenderedPageBreak/>
        <w:t xml:space="preserve">Baixar Imagens – </w:t>
      </w:r>
      <w:r w:rsidR="000C7284">
        <w:rPr>
          <w:rFonts w:ascii="Candara" w:hAnsi="Candara"/>
          <w:sz w:val="28"/>
          <w:szCs w:val="28"/>
        </w:rPr>
        <w:t>Irá baixar todas as imagens no formato .zip e o usuário poderá extrair o arquivo e abrir as imagens através do aplicativo ‘</w:t>
      </w:r>
      <w:proofErr w:type="spellStart"/>
      <w:r w:rsidR="000C7284">
        <w:rPr>
          <w:rFonts w:ascii="Candara" w:hAnsi="Candara"/>
          <w:sz w:val="28"/>
          <w:szCs w:val="28"/>
        </w:rPr>
        <w:t>MyResultApp</w:t>
      </w:r>
      <w:proofErr w:type="spellEnd"/>
      <w:r w:rsidR="000C7284">
        <w:rPr>
          <w:rFonts w:ascii="Candara" w:hAnsi="Candara"/>
          <w:sz w:val="28"/>
          <w:szCs w:val="28"/>
        </w:rPr>
        <w:t>’</w:t>
      </w:r>
      <w:r w:rsidR="00F5394B">
        <w:rPr>
          <w:rFonts w:ascii="Candara" w:hAnsi="Candara"/>
          <w:sz w:val="28"/>
          <w:szCs w:val="28"/>
        </w:rPr>
        <w:t>.</w:t>
      </w:r>
    </w:p>
    <w:p w14:paraId="59C9B98E" w14:textId="018C9AC0" w:rsidR="00F5394B" w:rsidRDefault="00F5394B" w:rsidP="00F5394B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196A41" wp14:editId="72AD9803">
            <wp:extent cx="6120130" cy="4813935"/>
            <wp:effectExtent l="19050" t="19050" r="13970" b="2476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3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4F494B4" w14:textId="35F9657A" w:rsidR="00F5394B" w:rsidRDefault="00F5394B" w:rsidP="00F5394B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3BB6D9FA" w14:textId="70D531CC" w:rsidR="00F5394B" w:rsidRDefault="00F5394B" w:rsidP="00F5394B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2591990A" w14:textId="5DA8C9E8" w:rsidR="00F5394B" w:rsidRDefault="00F5394B" w:rsidP="00F5394B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2F56A8BE" w14:textId="77777777" w:rsidR="00F5394B" w:rsidRPr="00F5394B" w:rsidRDefault="00F5394B" w:rsidP="00F5394B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11DE96FF" w14:textId="64AC6922" w:rsidR="00A66CF2" w:rsidRPr="00721258" w:rsidRDefault="00967B9F" w:rsidP="0011714D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 w:rsidRPr="00A66CF2">
        <w:rPr>
          <w:rFonts w:ascii="Candara" w:hAnsi="Candara"/>
          <w:b/>
          <w:bCs/>
          <w:sz w:val="28"/>
          <w:szCs w:val="28"/>
        </w:rPr>
        <w:lastRenderedPageBreak/>
        <w:t xml:space="preserve">Anexos – </w:t>
      </w:r>
      <w:r w:rsidR="00A66CF2" w:rsidRPr="00A66CF2">
        <w:rPr>
          <w:rFonts w:ascii="Candara" w:hAnsi="Candara"/>
          <w:sz w:val="28"/>
          <w:szCs w:val="28"/>
        </w:rPr>
        <w:t xml:space="preserve">Irá mostrar os arquivos que foram anexados em nosso sistema </w:t>
      </w:r>
      <w:proofErr w:type="spellStart"/>
      <w:r w:rsidR="00A66CF2" w:rsidRPr="00A66CF2">
        <w:rPr>
          <w:rFonts w:ascii="Candara" w:hAnsi="Candara"/>
          <w:b/>
          <w:bCs/>
          <w:sz w:val="28"/>
          <w:szCs w:val="28"/>
        </w:rPr>
        <w:t>TzionReportCenter</w:t>
      </w:r>
      <w:proofErr w:type="spellEnd"/>
      <w:r w:rsidR="00A66CF2" w:rsidRPr="00A66CF2">
        <w:rPr>
          <w:rFonts w:ascii="Candara" w:hAnsi="Candara"/>
          <w:sz w:val="28"/>
          <w:szCs w:val="28"/>
        </w:rPr>
        <w:t>.</w:t>
      </w:r>
    </w:p>
    <w:p w14:paraId="454A1744" w14:textId="12BA02B3" w:rsidR="00721258" w:rsidRPr="00721258" w:rsidRDefault="00721258" w:rsidP="00721258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064D2B" wp14:editId="5C68B87C">
            <wp:extent cx="6120130" cy="2594610"/>
            <wp:effectExtent l="19050" t="19050" r="13970" b="1524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4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82BEAF" w14:textId="0DC31DDD" w:rsidR="00967B9F" w:rsidRPr="00BD18CE" w:rsidRDefault="00967B9F" w:rsidP="00967B9F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t xml:space="preserve">Compartilhar – </w:t>
      </w:r>
      <w:r w:rsidR="00A66CF2">
        <w:rPr>
          <w:rFonts w:ascii="Candara" w:hAnsi="Candara"/>
          <w:sz w:val="28"/>
          <w:szCs w:val="28"/>
        </w:rPr>
        <w:t xml:space="preserve">Irá compartilhar o laudo pelo </w:t>
      </w:r>
      <w:proofErr w:type="spellStart"/>
      <w:r w:rsidR="00A66CF2">
        <w:rPr>
          <w:rFonts w:ascii="Candara" w:hAnsi="Candara"/>
          <w:sz w:val="28"/>
          <w:szCs w:val="28"/>
        </w:rPr>
        <w:t>Whatsapp</w:t>
      </w:r>
      <w:proofErr w:type="spellEnd"/>
      <w:r w:rsidR="00A66CF2">
        <w:rPr>
          <w:rFonts w:ascii="Candara" w:hAnsi="Candara"/>
          <w:sz w:val="28"/>
          <w:szCs w:val="28"/>
        </w:rPr>
        <w:t xml:space="preserve"> ou E-mail. O link do compartilhamento tem prazo de validade. O usuário pode definir um prazo de 8h, 12h, 24h ou 48h. Depois desse prazo</w:t>
      </w:r>
      <w:r w:rsidR="00BD18CE">
        <w:rPr>
          <w:rFonts w:ascii="Candara" w:hAnsi="Candara"/>
          <w:sz w:val="28"/>
          <w:szCs w:val="28"/>
        </w:rPr>
        <w:t>,</w:t>
      </w:r>
      <w:r w:rsidR="00A66CF2">
        <w:rPr>
          <w:rFonts w:ascii="Candara" w:hAnsi="Candara"/>
          <w:sz w:val="28"/>
          <w:szCs w:val="28"/>
        </w:rPr>
        <w:t xml:space="preserve"> o link irá expirar.</w:t>
      </w:r>
    </w:p>
    <w:p w14:paraId="0BD4766A" w14:textId="40351558" w:rsidR="00BD18CE" w:rsidRPr="00BD18CE" w:rsidRDefault="00BD18CE" w:rsidP="00BD18CE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802ADE2" wp14:editId="7281B12E">
            <wp:extent cx="6120130" cy="2865120"/>
            <wp:effectExtent l="19050" t="19050" r="13970" b="1143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5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4E60BE" w14:textId="72496D59" w:rsidR="00967B9F" w:rsidRPr="00294C62" w:rsidRDefault="00967B9F" w:rsidP="00294C62">
      <w:pPr>
        <w:pStyle w:val="PargrafodaLista"/>
        <w:numPr>
          <w:ilvl w:val="0"/>
          <w:numId w:val="48"/>
        </w:num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rFonts w:ascii="Candara" w:hAnsi="Candara"/>
          <w:b/>
          <w:bCs/>
          <w:sz w:val="28"/>
          <w:szCs w:val="28"/>
        </w:rPr>
        <w:lastRenderedPageBreak/>
        <w:t xml:space="preserve">Parecer Médico – </w:t>
      </w:r>
      <w:r w:rsidR="00BD18CE">
        <w:rPr>
          <w:rFonts w:ascii="Candara" w:hAnsi="Candara"/>
          <w:sz w:val="28"/>
          <w:szCs w:val="28"/>
        </w:rPr>
        <w:t>Onde o médico poderá adicionar um comentário/parecer referente ao laudo. O mesmo poderá adicionar uma prioridade ao parecer (Sem prioridade, Baixa, Média e Alta).</w:t>
      </w:r>
      <w:r w:rsidR="00294C62">
        <w:rPr>
          <w:rFonts w:ascii="Candara" w:hAnsi="Candara"/>
          <w:sz w:val="28"/>
          <w:szCs w:val="28"/>
        </w:rPr>
        <w:t xml:space="preserve"> </w:t>
      </w:r>
      <w:r w:rsidR="00294C62" w:rsidRPr="00294C62">
        <w:rPr>
          <w:rFonts w:ascii="Candara" w:hAnsi="Candara"/>
          <w:sz w:val="28"/>
          <w:szCs w:val="28"/>
        </w:rPr>
        <w:t xml:space="preserve">Esse comentário/parecer irá ser exibido no sistema </w:t>
      </w:r>
      <w:proofErr w:type="spellStart"/>
      <w:r w:rsidR="00294C62" w:rsidRPr="00294C62">
        <w:rPr>
          <w:rFonts w:ascii="Candara" w:hAnsi="Candara"/>
          <w:sz w:val="28"/>
          <w:szCs w:val="28"/>
        </w:rPr>
        <w:t>TzionReportCenter</w:t>
      </w:r>
      <w:proofErr w:type="spellEnd"/>
      <w:r w:rsidR="00294C62">
        <w:rPr>
          <w:rFonts w:ascii="Candara" w:hAnsi="Candara"/>
          <w:sz w:val="28"/>
          <w:szCs w:val="28"/>
        </w:rPr>
        <w:t xml:space="preserve"> e o</w:t>
      </w:r>
      <w:r w:rsidR="00294C62" w:rsidRPr="00294C62">
        <w:rPr>
          <w:rFonts w:ascii="Candara" w:hAnsi="Candara"/>
          <w:sz w:val="28"/>
          <w:szCs w:val="28"/>
        </w:rPr>
        <w:t>s usuário</w:t>
      </w:r>
      <w:r w:rsidR="00294C62">
        <w:rPr>
          <w:rFonts w:ascii="Candara" w:hAnsi="Candara"/>
          <w:sz w:val="28"/>
          <w:szCs w:val="28"/>
        </w:rPr>
        <w:t>s</w:t>
      </w:r>
      <w:r w:rsidR="00294C62" w:rsidRPr="00294C62">
        <w:rPr>
          <w:rFonts w:ascii="Candara" w:hAnsi="Candara"/>
          <w:sz w:val="28"/>
          <w:szCs w:val="28"/>
        </w:rPr>
        <w:t xml:space="preserve"> que tenham acesso ao sistema</w:t>
      </w:r>
      <w:r w:rsidR="00294C62">
        <w:rPr>
          <w:rFonts w:ascii="Candara" w:hAnsi="Candara"/>
          <w:sz w:val="28"/>
          <w:szCs w:val="28"/>
        </w:rPr>
        <w:t>,</w:t>
      </w:r>
      <w:r w:rsidR="00294C62" w:rsidRPr="00294C62">
        <w:rPr>
          <w:rFonts w:ascii="Candara" w:hAnsi="Candara"/>
          <w:sz w:val="28"/>
          <w:szCs w:val="28"/>
        </w:rPr>
        <w:t xml:space="preserve"> poderão visualizar o mesmo.</w:t>
      </w:r>
    </w:p>
    <w:p w14:paraId="5095F034" w14:textId="2905CE55" w:rsidR="00BD18CE" w:rsidRPr="00BD18CE" w:rsidRDefault="00BD18CE" w:rsidP="00BD18CE">
      <w:pPr>
        <w:spacing w:after="120" w:line="480" w:lineRule="auto"/>
        <w:rPr>
          <w:rFonts w:ascii="Candara" w:hAnsi="Candar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C96D51" wp14:editId="0909F966">
            <wp:extent cx="6120130" cy="3380740"/>
            <wp:effectExtent l="19050" t="19050" r="13970" b="1016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80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6A098B" w14:textId="77777777" w:rsidR="00967B9F" w:rsidRPr="00967B9F" w:rsidRDefault="00967B9F" w:rsidP="00967B9F">
      <w:pPr>
        <w:pStyle w:val="PargrafodaLista"/>
        <w:spacing w:after="120" w:line="480" w:lineRule="auto"/>
        <w:rPr>
          <w:rFonts w:ascii="Candara" w:hAnsi="Candara"/>
          <w:b/>
          <w:bCs/>
          <w:sz w:val="28"/>
          <w:szCs w:val="28"/>
        </w:rPr>
      </w:pPr>
    </w:p>
    <w:p w14:paraId="3C06A4D2" w14:textId="77777777" w:rsidR="00CD5E46" w:rsidRDefault="00CD5E46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74545E21" w14:textId="77777777" w:rsidR="00CD5E46" w:rsidRDefault="00CD5E46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334F0463" w14:textId="77777777" w:rsidR="009022B5" w:rsidRDefault="009022B5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29CABE01" w14:textId="77777777" w:rsidR="00967B9F" w:rsidRDefault="00967B9F" w:rsidP="00A81A3B">
      <w:pPr>
        <w:pStyle w:val="PargrafodaLista"/>
        <w:spacing w:after="120" w:line="480" w:lineRule="auto"/>
        <w:ind w:left="0"/>
        <w:rPr>
          <w:rFonts w:ascii="Candara" w:hAnsi="Candara"/>
          <w:sz w:val="28"/>
          <w:szCs w:val="28"/>
        </w:rPr>
      </w:pPr>
    </w:p>
    <w:p w14:paraId="5FE86302" w14:textId="44E4B2C4" w:rsidR="002263BF" w:rsidRPr="00793BDB" w:rsidRDefault="00040257" w:rsidP="00793BDB">
      <w:pPr>
        <w:pStyle w:val="Ttulo1"/>
        <w:pBdr>
          <w:bottom w:val="single" w:sz="4" w:space="1" w:color="auto"/>
        </w:pBdr>
        <w:spacing w:after="360" w:line="480" w:lineRule="auto"/>
        <w:rPr>
          <w:rFonts w:ascii="Candara" w:hAnsi="Candara"/>
          <w:b/>
          <w:bCs/>
          <w:color w:val="000000" w:themeColor="text1"/>
          <w:sz w:val="28"/>
          <w:szCs w:val="28"/>
        </w:rPr>
      </w:pPr>
      <w:bookmarkStart w:id="9" w:name="_Toc101345727"/>
      <w:r>
        <w:rPr>
          <w:rFonts w:ascii="Candara" w:hAnsi="Candara"/>
          <w:b/>
          <w:bCs/>
          <w:color w:val="000000" w:themeColor="text1"/>
          <w:sz w:val="28"/>
          <w:szCs w:val="28"/>
        </w:rPr>
        <w:lastRenderedPageBreak/>
        <w:t>6</w:t>
      </w:r>
      <w:r w:rsidR="00793BDB" w:rsidRPr="00793BDB">
        <w:rPr>
          <w:rFonts w:ascii="Candara" w:hAnsi="Candara"/>
          <w:b/>
          <w:bCs/>
          <w:color w:val="000000" w:themeColor="text1"/>
          <w:sz w:val="28"/>
          <w:szCs w:val="28"/>
        </w:rPr>
        <w:t xml:space="preserve">. </w:t>
      </w:r>
      <w:r>
        <w:rPr>
          <w:rFonts w:ascii="Candara" w:hAnsi="Candara"/>
          <w:b/>
          <w:bCs/>
          <w:color w:val="000000" w:themeColor="text1"/>
          <w:sz w:val="28"/>
          <w:szCs w:val="28"/>
        </w:rPr>
        <w:t>Menu Lateral Esquerdo</w:t>
      </w:r>
      <w:bookmarkEnd w:id="9"/>
    </w:p>
    <w:p w14:paraId="35FFC98F" w14:textId="036FCCDC" w:rsidR="001B7C3D" w:rsidRDefault="009022B5" w:rsidP="009022B5">
      <w:pPr>
        <w:spacing w:after="360" w:line="480" w:lineRule="auto"/>
      </w:pPr>
      <w:r>
        <w:rPr>
          <w:rFonts w:ascii="Candara" w:hAnsi="Candara"/>
          <w:sz w:val="28"/>
          <w:szCs w:val="28"/>
        </w:rPr>
        <w:t xml:space="preserve">No menu lateral esquerdo </w:t>
      </w:r>
      <w:proofErr w:type="spellStart"/>
      <w:r>
        <w:rPr>
          <w:rFonts w:ascii="Candara" w:hAnsi="Candara"/>
          <w:sz w:val="28"/>
          <w:szCs w:val="28"/>
        </w:rPr>
        <w:t>contem</w:t>
      </w:r>
      <w:proofErr w:type="spellEnd"/>
      <w:r>
        <w:rPr>
          <w:rFonts w:ascii="Candara" w:hAnsi="Candara"/>
          <w:sz w:val="28"/>
          <w:szCs w:val="28"/>
        </w:rPr>
        <w:t xml:space="preserve"> o menu ‘Exames’ e o botão ‘Engrenagem</w:t>
      </w:r>
      <w:proofErr w:type="gramStart"/>
      <w:r>
        <w:rPr>
          <w:rFonts w:ascii="Candara" w:hAnsi="Candara"/>
          <w:sz w:val="28"/>
          <w:szCs w:val="28"/>
        </w:rPr>
        <w:t>’ ,</w:t>
      </w:r>
      <w:proofErr w:type="gramEnd"/>
      <w:r>
        <w:rPr>
          <w:rFonts w:ascii="Candara" w:hAnsi="Candara"/>
          <w:sz w:val="28"/>
          <w:szCs w:val="28"/>
        </w:rPr>
        <w:t xml:space="preserve"> clicando no mesmo o sistema irá mostrar o botão ‘Logout’ para que o usuário saia do sistema</w:t>
      </w:r>
      <w:r w:rsidR="00962B5C">
        <w:rPr>
          <w:rFonts w:ascii="Candara" w:hAnsi="Candara"/>
          <w:sz w:val="28"/>
          <w:szCs w:val="28"/>
        </w:rPr>
        <w:t>.</w:t>
      </w:r>
    </w:p>
    <w:p w14:paraId="3FFB6339" w14:textId="0901E5F6" w:rsidR="001B7C3D" w:rsidRDefault="001B7C3D"/>
    <w:p w14:paraId="4CDB6233" w14:textId="6DDBEFDA" w:rsidR="001B7C3D" w:rsidRDefault="009022B5" w:rsidP="009F1A82">
      <w:pPr>
        <w:spacing w:after="360" w:line="480" w:lineRule="auto"/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5DED7B7C" wp14:editId="3256D653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876300" cy="600075"/>
            <wp:effectExtent l="19050" t="19050" r="19050" b="28575"/>
            <wp:wrapThrough wrapText="bothSides">
              <wp:wrapPolygon edited="0">
                <wp:start x="-470" y="-686"/>
                <wp:lineTo x="-470" y="21943"/>
                <wp:lineTo x="21600" y="21943"/>
                <wp:lineTo x="21600" y="-686"/>
                <wp:lineTo x="-470" y="-686"/>
              </wp:wrapPolygon>
            </wp:wrapThrough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600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9F1A82">
        <w:rPr>
          <w:rFonts w:ascii="Candara" w:hAnsi="Candara"/>
          <w:sz w:val="28"/>
          <w:szCs w:val="28"/>
        </w:rPr>
        <w:t>Esse é o botão do Menu, onde é possível ocultar e habilitar o menu lateral esquerdo.</w:t>
      </w:r>
    </w:p>
    <w:p w14:paraId="68B56096" w14:textId="451C18A9" w:rsidR="001B7C3D" w:rsidRDefault="001B7C3D"/>
    <w:p w14:paraId="770AEBE1" w14:textId="61EAEFF2" w:rsidR="001B7C3D" w:rsidRDefault="009022B5">
      <w:r>
        <w:rPr>
          <w:noProof/>
        </w:rPr>
        <w:drawing>
          <wp:anchor distT="0" distB="0" distL="114300" distR="114300" simplePos="0" relativeHeight="251709440" behindDoc="0" locked="0" layoutInCell="1" allowOverlap="1" wp14:anchorId="2D10AFC1" wp14:editId="35EA8738">
            <wp:simplePos x="0" y="0"/>
            <wp:positionH relativeFrom="margin">
              <wp:align>left</wp:align>
            </wp:positionH>
            <wp:positionV relativeFrom="paragraph">
              <wp:posOffset>253365</wp:posOffset>
            </wp:positionV>
            <wp:extent cx="3981450" cy="3486150"/>
            <wp:effectExtent l="19050" t="19050" r="19050" b="19050"/>
            <wp:wrapThrough wrapText="bothSides">
              <wp:wrapPolygon edited="0">
                <wp:start x="-103" y="-118"/>
                <wp:lineTo x="-103" y="21600"/>
                <wp:lineTo x="21600" y="21600"/>
                <wp:lineTo x="21600" y="-118"/>
                <wp:lineTo x="-103" y="-118"/>
              </wp:wrapPolygon>
            </wp:wrapThrough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486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73651550" w14:textId="1A545B79" w:rsidR="00FB4A29" w:rsidRDefault="002C4009" w:rsidP="009F1A82">
      <w:pPr>
        <w:spacing w:after="360" w:line="480" w:lineRule="auto"/>
      </w:pPr>
      <w:r>
        <w:rPr>
          <w:rFonts w:ascii="Candara" w:hAnsi="Candara"/>
          <w:sz w:val="28"/>
          <w:szCs w:val="28"/>
        </w:rPr>
        <w:t>Clique na</w:t>
      </w:r>
      <w:r w:rsidR="009F1A82">
        <w:rPr>
          <w:rFonts w:ascii="Candara" w:hAnsi="Candara"/>
          <w:sz w:val="28"/>
          <w:szCs w:val="28"/>
        </w:rPr>
        <w:t xml:space="preserve"> engrenagem</w:t>
      </w:r>
      <w:r>
        <w:rPr>
          <w:rFonts w:ascii="Candara" w:hAnsi="Candara"/>
          <w:sz w:val="28"/>
          <w:szCs w:val="28"/>
        </w:rPr>
        <w:t xml:space="preserve"> para visualizar</w:t>
      </w:r>
      <w:r w:rsidR="009F1A82">
        <w:rPr>
          <w:rFonts w:ascii="Candara" w:hAnsi="Candara"/>
          <w:sz w:val="28"/>
          <w:szCs w:val="28"/>
        </w:rPr>
        <w:t xml:space="preserve"> o botão</w:t>
      </w:r>
      <w:r>
        <w:rPr>
          <w:rFonts w:ascii="Candara" w:hAnsi="Candara"/>
          <w:sz w:val="28"/>
          <w:szCs w:val="28"/>
        </w:rPr>
        <w:t xml:space="preserve"> de</w:t>
      </w:r>
      <w:r w:rsidR="009F1A82">
        <w:rPr>
          <w:rFonts w:ascii="Candara" w:hAnsi="Candara"/>
          <w:sz w:val="28"/>
          <w:szCs w:val="28"/>
        </w:rPr>
        <w:t xml:space="preserve"> ‘Logout’, </w:t>
      </w:r>
      <w:r>
        <w:rPr>
          <w:rFonts w:ascii="Candara" w:hAnsi="Candara"/>
          <w:sz w:val="28"/>
          <w:szCs w:val="28"/>
        </w:rPr>
        <w:t xml:space="preserve">clicando nesse botão </w:t>
      </w:r>
      <w:r w:rsidR="009F1A82">
        <w:rPr>
          <w:rFonts w:ascii="Candara" w:hAnsi="Candara"/>
          <w:sz w:val="28"/>
          <w:szCs w:val="28"/>
        </w:rPr>
        <w:t xml:space="preserve">o usuário </w:t>
      </w:r>
      <w:r>
        <w:rPr>
          <w:rFonts w:ascii="Candara" w:hAnsi="Candara"/>
          <w:sz w:val="28"/>
          <w:szCs w:val="28"/>
        </w:rPr>
        <w:t>sairá</w:t>
      </w:r>
      <w:r w:rsidR="009F1A82">
        <w:rPr>
          <w:rFonts w:ascii="Candara" w:hAnsi="Candara"/>
          <w:sz w:val="28"/>
          <w:szCs w:val="28"/>
        </w:rPr>
        <w:t xml:space="preserve"> do sistema.</w:t>
      </w:r>
    </w:p>
    <w:p w14:paraId="0B306F90" w14:textId="5C34AF64" w:rsidR="00FB4A29" w:rsidRDefault="00FB4A29"/>
    <w:p w14:paraId="6C39857D" w14:textId="75C2F768" w:rsidR="00FB4A29" w:rsidRDefault="00FB4A29"/>
    <w:p w14:paraId="596463A4" w14:textId="77777777" w:rsidR="00EB178F" w:rsidRDefault="00EB178F"/>
    <w:p w14:paraId="194E33E4" w14:textId="77777777" w:rsidR="00962B5C" w:rsidRDefault="00962B5C"/>
    <w:p w14:paraId="6061AA3E" w14:textId="77777777" w:rsidR="0089050C" w:rsidRDefault="0089050C" w:rsidP="0089050C">
      <w:pPr>
        <w:tabs>
          <w:tab w:val="left" w:pos="1275"/>
        </w:tabs>
        <w:spacing w:after="360" w:line="480" w:lineRule="auto"/>
        <w:rPr>
          <w:rFonts w:ascii="Candara" w:hAnsi="Candara"/>
          <w:sz w:val="28"/>
          <w:szCs w:val="28"/>
        </w:rPr>
      </w:pPr>
      <w:bookmarkStart w:id="10" w:name="_7._Unidades"/>
      <w:bookmarkEnd w:id="10"/>
    </w:p>
    <w:p w14:paraId="13E10420" w14:textId="40D920DD" w:rsidR="00014B83" w:rsidRDefault="00C97748" w:rsidP="00F11A73">
      <w:pPr>
        <w:spacing w:after="360" w:line="480" w:lineRule="auto"/>
        <w:rPr>
          <w:rFonts w:ascii="Candara" w:hAnsi="Candara"/>
          <w:sz w:val="28"/>
          <w:szCs w:val="28"/>
        </w:rPr>
      </w:pPr>
      <w:r>
        <w:rPr>
          <w:rFonts w:ascii="Candara" w:eastAsia="Arial" w:hAnsi="Candara" w:cs="Segoe UI"/>
          <w:b/>
          <w:i/>
          <w:noProof/>
          <w:color w:val="FFFFFF" w:themeColor="background1"/>
          <w:w w:val="90"/>
          <w:sz w:val="40"/>
          <w:szCs w:val="40"/>
          <w:lang w:bidi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95104" behindDoc="0" locked="0" layoutInCell="1" allowOverlap="1" wp14:anchorId="67761CFD" wp14:editId="1DF17E40">
            <wp:simplePos x="0" y="0"/>
            <wp:positionH relativeFrom="margin">
              <wp:align>center</wp:align>
            </wp:positionH>
            <wp:positionV relativeFrom="paragraph">
              <wp:posOffset>-1932940</wp:posOffset>
            </wp:positionV>
            <wp:extent cx="9183660" cy="11010900"/>
            <wp:effectExtent l="0" t="0" r="0" b="0"/>
            <wp:wrapNone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3660" cy="1101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9C15E" w14:textId="642D81CA" w:rsidR="00047F45" w:rsidRDefault="00047F45" w:rsidP="00F57D05">
      <w:pPr>
        <w:spacing w:after="360" w:line="480" w:lineRule="auto"/>
        <w:rPr>
          <w:rFonts w:ascii="Candara" w:hAnsi="Candara"/>
          <w:sz w:val="28"/>
          <w:szCs w:val="28"/>
        </w:rPr>
      </w:pPr>
    </w:p>
    <w:p w14:paraId="51482331" w14:textId="77777777" w:rsidR="00014B83" w:rsidRPr="00014B83" w:rsidRDefault="00014B83" w:rsidP="00014B83"/>
    <w:p w14:paraId="50E5E3CA" w14:textId="1E609088" w:rsidR="00014B83" w:rsidRDefault="00014B83" w:rsidP="00014B83">
      <w:bookmarkStart w:id="11" w:name="_Máscaras"/>
      <w:bookmarkEnd w:id="11"/>
    </w:p>
    <w:p w14:paraId="79956434" w14:textId="5A12980F" w:rsidR="00014B83" w:rsidRDefault="00014B83" w:rsidP="00014B83"/>
    <w:p w14:paraId="6E6119D9" w14:textId="086FF1AB" w:rsidR="00BC40C1" w:rsidRPr="00BC40C1" w:rsidRDefault="00BC40C1" w:rsidP="00BC40C1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32DD8A16" w14:textId="7A4501DF" w:rsidR="00B83D0F" w:rsidRDefault="00B83D0F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66D07384" w14:textId="70DAED0B" w:rsidR="003D4872" w:rsidRDefault="003D4872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3A0FAD36" w14:textId="061D3FCA" w:rsidR="003D4872" w:rsidRDefault="003D4872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45FE44EA" w14:textId="3E5BF03D" w:rsidR="003D4872" w:rsidRDefault="003D4872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0028E805" w14:textId="0D9EC798" w:rsidR="003D4872" w:rsidRDefault="003D4872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56DAFBCB" w14:textId="29FA7B68" w:rsidR="003D4872" w:rsidRDefault="003D4872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095D0466" w14:textId="507E78B2" w:rsidR="003D4872" w:rsidRDefault="003D4872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p w14:paraId="3825D45C" w14:textId="62737699" w:rsidR="003D4872" w:rsidRPr="00B83D0F" w:rsidRDefault="003D4872" w:rsidP="00B83D0F">
      <w:pPr>
        <w:tabs>
          <w:tab w:val="left" w:pos="1005"/>
        </w:tabs>
        <w:spacing w:after="360" w:line="480" w:lineRule="auto"/>
        <w:rPr>
          <w:rFonts w:ascii="Candara" w:hAnsi="Candara"/>
          <w:noProof/>
          <w:sz w:val="28"/>
          <w:szCs w:val="28"/>
        </w:rPr>
      </w:pPr>
    </w:p>
    <w:sectPr w:rsidR="003D4872" w:rsidRPr="00B83D0F" w:rsidSect="00B90B03">
      <w:headerReference w:type="default" r:id="rId32"/>
      <w:footerReference w:type="default" r:id="rId33"/>
      <w:footerReference w:type="first" r:id="rId34"/>
      <w:pgSz w:w="11906" w:h="16838" w:code="9"/>
      <w:pgMar w:top="357" w:right="1134" w:bottom="357" w:left="1134" w:header="283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BB783" w14:textId="77777777" w:rsidR="00FE39CE" w:rsidRDefault="00FE39CE" w:rsidP="00AA544E">
      <w:pPr>
        <w:spacing w:after="0" w:line="240" w:lineRule="auto"/>
      </w:pPr>
      <w:r>
        <w:separator/>
      </w:r>
    </w:p>
  </w:endnote>
  <w:endnote w:type="continuationSeparator" w:id="0">
    <w:p w14:paraId="5E928128" w14:textId="77777777" w:rsidR="00FE39CE" w:rsidRDefault="00FE39CE" w:rsidP="00AA54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809C7" w14:textId="78BDAB63" w:rsidR="00FC6ACC" w:rsidRPr="00FC6ACC" w:rsidRDefault="00B90B03" w:rsidP="00FC6ACC">
    <w:pPr>
      <w:pStyle w:val="Rodap"/>
      <w:ind w:firstLine="2880"/>
      <w:rPr>
        <w:color w:val="FFFFFF" w:themeColor="background1"/>
        <w:sz w:val="16"/>
        <w:szCs w:val="16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C1B7955" wp14:editId="1F64FAA4">
              <wp:simplePos x="0" y="0"/>
              <wp:positionH relativeFrom="margin">
                <wp:align>right</wp:align>
              </wp:positionH>
              <wp:positionV relativeFrom="paragraph">
                <wp:posOffset>125730</wp:posOffset>
              </wp:positionV>
              <wp:extent cx="6105525" cy="295275"/>
              <wp:effectExtent l="0" t="0" r="9525" b="9525"/>
              <wp:wrapNone/>
              <wp:docPr id="27" name="Caixa de texto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552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6EE7394" w14:textId="1F1AA540" w:rsidR="004971EF" w:rsidRPr="004E434A" w:rsidRDefault="00FE39CE" w:rsidP="00B90B03">
                          <w:pPr>
                            <w:widowControl w:val="0"/>
                            <w:spacing w:line="276" w:lineRule="auto"/>
                            <w:jc w:val="center"/>
                            <w:rPr>
                              <w:rFonts w:ascii="Candara" w:hAnsi="Candara" w:cs="Segoe UI"/>
                              <w:b/>
                              <w:i/>
                              <w:color w:val="000000" w:themeColor="text1"/>
                              <w:w w:val="90"/>
                              <w:sz w:val="24"/>
                              <w:szCs w:val="24"/>
                              <w:lang w:val="en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hyperlink r:id="rId1" w:history="1">
                            <w:r w:rsidR="004971EF" w:rsidRPr="004E434A">
                              <w:rPr>
                                <w:rStyle w:val="Hyperlink"/>
                                <w:rFonts w:ascii="Candara" w:eastAsia="Arial" w:hAnsi="Candara" w:cs="Segoe UI"/>
                                <w:b/>
                                <w:i/>
                                <w:w w:val="90"/>
                                <w:sz w:val="24"/>
                                <w:szCs w:val="24"/>
                                <w:u w:val="none"/>
                                <w:lang w:bidi="pt-BR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WWW.ASLSOFTHOUSE.COM.BR</w:t>
                            </w:r>
                          </w:hyperlink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1B795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29.55pt;margin-top:9.9pt;width:480.75pt;height:23.2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" filled="f" fillcolor="#fffffe" stroked="f" strokecolor="#212120" insetpen="t">
              <v:textbox inset="2.88pt,2.88pt,2.88pt,2.88pt">
                <w:txbxContent>
                  <w:p w14:paraId="56EE7394" w14:textId="1F1AA540" w:rsidR="004971EF" w:rsidRPr="004E434A" w:rsidRDefault="00FE39CE" w:rsidP="00B90B03">
                    <w:pPr>
                      <w:widowControl w:val="0"/>
                      <w:spacing w:line="276" w:lineRule="auto"/>
                      <w:jc w:val="center"/>
                      <w:rPr>
                        <w:rFonts w:ascii="Candara" w:hAnsi="Candara" w:cs="Segoe UI"/>
                        <w:b/>
                        <w:i/>
                        <w:color w:val="000000" w:themeColor="text1"/>
                        <w:w w:val="90"/>
                        <w:sz w:val="24"/>
                        <w:szCs w:val="24"/>
                        <w:lang w:val="en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hyperlink r:id="rId2" w:history="1">
                      <w:r w:rsidR="004971EF" w:rsidRPr="004E434A">
                        <w:rPr>
                          <w:rStyle w:val="Hyperlink"/>
                          <w:rFonts w:ascii="Candara" w:eastAsia="Arial" w:hAnsi="Candara" w:cs="Segoe UI"/>
                          <w:b/>
                          <w:i/>
                          <w:w w:val="90"/>
                          <w:sz w:val="24"/>
                          <w:szCs w:val="24"/>
                          <w:u w:val="none"/>
                          <w:lang w:bidi="pt-BR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WWW.ASLSOFTHOUSE.COM.BR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  <w:p w14:paraId="013A02D0" w14:textId="32DD8ED7" w:rsidR="00087773" w:rsidRDefault="000877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C472C" w14:textId="2F2D073C" w:rsidR="00ED399E" w:rsidRDefault="00ED399E">
    <w:pPr>
      <w:pStyle w:val="Rodap"/>
    </w:pPr>
  </w:p>
  <w:p w14:paraId="209D0CAE" w14:textId="65055DE2" w:rsidR="00ED399E" w:rsidRDefault="00ED399E">
    <w:pPr>
      <w:pStyle w:val="Rodap"/>
    </w:pPr>
  </w:p>
  <w:p w14:paraId="1364BF02" w14:textId="287BD99E" w:rsidR="00ED399E" w:rsidRDefault="00ED399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B98FE" w14:textId="77777777" w:rsidR="00FE39CE" w:rsidRDefault="00FE39CE" w:rsidP="00AA544E">
      <w:pPr>
        <w:spacing w:after="0" w:line="240" w:lineRule="auto"/>
      </w:pPr>
      <w:r>
        <w:separator/>
      </w:r>
    </w:p>
  </w:footnote>
  <w:footnote w:type="continuationSeparator" w:id="0">
    <w:p w14:paraId="5AE5D40A" w14:textId="77777777" w:rsidR="00FE39CE" w:rsidRDefault="00FE39CE" w:rsidP="00AA54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B3949" w14:textId="396878B6" w:rsidR="005A22A5" w:rsidRDefault="00F67892" w:rsidP="005A22A5">
    <w:r w:rsidRPr="00FC6ACC">
      <w:rPr>
        <w:noProof/>
        <w:color w:val="FFFFFF" w:themeColor="background1"/>
        <w:sz w:val="40"/>
        <w:szCs w:val="40"/>
        <w:lang w:eastAsia="pt-BR"/>
      </w:rPr>
      <w:drawing>
        <wp:anchor distT="0" distB="0" distL="114300" distR="114300" simplePos="0" relativeHeight="251685888" behindDoc="0" locked="0" layoutInCell="1" allowOverlap="1" wp14:anchorId="5D458DFD" wp14:editId="4296F890">
          <wp:simplePos x="0" y="0"/>
          <wp:positionH relativeFrom="margin">
            <wp:posOffset>-57150</wp:posOffset>
          </wp:positionH>
          <wp:positionV relativeFrom="paragraph">
            <wp:posOffset>226060</wp:posOffset>
          </wp:positionV>
          <wp:extent cx="988060" cy="809625"/>
          <wp:effectExtent l="0" t="0" r="2540" b="9525"/>
          <wp:wrapNone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asl-positiv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8060" cy="809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32A5">
      <w:rPr>
        <w:noProof/>
      </w:rPr>
      <w:drawing>
        <wp:anchor distT="0" distB="0" distL="114300" distR="114300" simplePos="0" relativeHeight="251687936" behindDoc="1" locked="0" layoutInCell="1" allowOverlap="1" wp14:anchorId="50E72033" wp14:editId="058B16E8">
          <wp:simplePos x="0" y="0"/>
          <wp:positionH relativeFrom="margin">
            <wp:posOffset>5196205</wp:posOffset>
          </wp:positionH>
          <wp:positionV relativeFrom="paragraph">
            <wp:posOffset>266065</wp:posOffset>
          </wp:positionV>
          <wp:extent cx="828675" cy="828675"/>
          <wp:effectExtent l="0" t="0" r="9525" b="9525"/>
          <wp:wrapNone/>
          <wp:docPr id="16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plicação-triangulo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E3EB4D" w14:textId="548BF9C7" w:rsidR="004C22A0" w:rsidRPr="004B2019" w:rsidRDefault="004C22A0" w:rsidP="004B2019">
    <w:pPr>
      <w:tabs>
        <w:tab w:val="left" w:pos="945"/>
      </w:tabs>
      <w:spacing w:after="0" w:line="240" w:lineRule="auto"/>
      <w:ind w:left="8789"/>
      <w:rPr>
        <w:noProof/>
        <w:color w:val="FFFFFF" w:themeColor="background1"/>
        <w:sz w:val="40"/>
        <w:szCs w:val="40"/>
        <w:lang w:eastAsia="pt-BR"/>
      </w:rPr>
    </w:pPr>
    <w:r>
      <w:rPr>
        <w:noProof/>
        <w:color w:val="FFFFFF" w:themeColor="background1"/>
        <w:sz w:val="40"/>
        <w:szCs w:val="40"/>
        <w:lang w:eastAsia="pt-BR"/>
      </w:rPr>
      <w:tab/>
      <w:t xml:space="preserve">                                                                                         </w:t>
    </w:r>
    <w:r w:rsidR="004B2019">
      <w:rPr>
        <w:noProof/>
        <w:color w:val="FFFFFF" w:themeColor="background1"/>
        <w:sz w:val="40"/>
        <w:szCs w:val="40"/>
        <w:lang w:eastAsia="pt-BR"/>
      </w:rPr>
      <w:t xml:space="preserve">                                                                                                                                        </w:t>
    </w:r>
    <w:r w:rsidRPr="009B4288">
      <w:rPr>
        <w:rFonts w:ascii="Bahnschrift Condensed" w:hAnsi="Bahnschrift Condensed"/>
        <w:noProof/>
        <w:color w:val="FFFFFF" w:themeColor="background1"/>
        <w:sz w:val="32"/>
        <w:szCs w:val="32"/>
        <w:lang w:eastAsia="pt-BR"/>
      </w:rPr>
      <w:fldChar w:fldCharType="begin"/>
    </w:r>
    <w:r w:rsidRPr="009B4288">
      <w:rPr>
        <w:rFonts w:ascii="Bahnschrift Condensed" w:hAnsi="Bahnschrift Condensed"/>
        <w:noProof/>
        <w:color w:val="FFFFFF" w:themeColor="background1"/>
        <w:sz w:val="32"/>
        <w:szCs w:val="32"/>
        <w:lang w:eastAsia="pt-BR"/>
      </w:rPr>
      <w:instrText>PAGE   \* MERGEFORMAT</w:instrText>
    </w:r>
    <w:r w:rsidRPr="009B4288">
      <w:rPr>
        <w:rFonts w:ascii="Bahnschrift Condensed" w:hAnsi="Bahnschrift Condensed"/>
        <w:noProof/>
        <w:color w:val="FFFFFF" w:themeColor="background1"/>
        <w:sz w:val="32"/>
        <w:szCs w:val="32"/>
        <w:lang w:eastAsia="pt-BR"/>
      </w:rPr>
      <w:fldChar w:fldCharType="separate"/>
    </w:r>
    <w:r w:rsidRPr="009B4288">
      <w:rPr>
        <w:rFonts w:ascii="Bahnschrift Condensed" w:hAnsi="Bahnschrift Condensed"/>
        <w:noProof/>
        <w:color w:val="FFFFFF" w:themeColor="background1"/>
        <w:sz w:val="32"/>
        <w:szCs w:val="32"/>
        <w:lang w:eastAsia="pt-BR"/>
      </w:rPr>
      <w:t>1</w:t>
    </w:r>
    <w:r w:rsidRPr="009B4288">
      <w:rPr>
        <w:rFonts w:ascii="Bahnschrift Condensed" w:hAnsi="Bahnschrift Condensed"/>
        <w:noProof/>
        <w:color w:val="FFFFFF" w:themeColor="background1"/>
        <w:sz w:val="32"/>
        <w:szCs w:val="32"/>
        <w:lang w:eastAsia="pt-BR"/>
      </w:rPr>
      <w:fldChar w:fldCharType="end"/>
    </w:r>
    <w:r w:rsidR="004B2019">
      <w:rPr>
        <w:rFonts w:ascii="Bahnschrift Condensed" w:hAnsi="Bahnschrift Condensed"/>
        <w:noProof/>
        <w:color w:val="FFFFFF" w:themeColor="background1"/>
        <w:sz w:val="32"/>
        <w:szCs w:val="32"/>
        <w:lang w:eastAsia="pt-BR"/>
      </w:rPr>
      <w:t xml:space="preserve">                                                                                                                                          </w:t>
    </w:r>
  </w:p>
  <w:p w14:paraId="63CB04E7" w14:textId="74B4AF74" w:rsidR="002263BF" w:rsidRDefault="005A22A5" w:rsidP="004C22A0">
    <w:pPr>
      <w:rPr>
        <w:lang w:bidi="pt-BR"/>
      </w:rPr>
    </w:pPr>
    <w:r w:rsidRPr="004C22A0">
      <w:rPr>
        <w:lang w:bidi="pt-BR"/>
      </w:rPr>
      <w:br w:type="page"/>
    </w:r>
  </w:p>
  <w:p w14:paraId="52BBE8D4" w14:textId="77777777" w:rsidR="00F67892" w:rsidRDefault="00F67892" w:rsidP="004C22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97A"/>
    <w:multiLevelType w:val="hybridMultilevel"/>
    <w:tmpl w:val="9A505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E1772"/>
    <w:multiLevelType w:val="hybridMultilevel"/>
    <w:tmpl w:val="4DB445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D038C"/>
    <w:multiLevelType w:val="hybridMultilevel"/>
    <w:tmpl w:val="0A441E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87BB1"/>
    <w:multiLevelType w:val="hybridMultilevel"/>
    <w:tmpl w:val="0E0C429C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9D49AD"/>
    <w:multiLevelType w:val="hybridMultilevel"/>
    <w:tmpl w:val="72CED3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86A1F"/>
    <w:multiLevelType w:val="hybridMultilevel"/>
    <w:tmpl w:val="E928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42485"/>
    <w:multiLevelType w:val="hybridMultilevel"/>
    <w:tmpl w:val="766A3340"/>
    <w:lvl w:ilvl="0" w:tplc="293A1A30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E37DE5"/>
    <w:multiLevelType w:val="hybridMultilevel"/>
    <w:tmpl w:val="352EAA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24464"/>
    <w:multiLevelType w:val="hybridMultilevel"/>
    <w:tmpl w:val="E1484D5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CB68DF"/>
    <w:multiLevelType w:val="hybridMultilevel"/>
    <w:tmpl w:val="F35EE02A"/>
    <w:lvl w:ilvl="0" w:tplc="2A52F6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41F72"/>
    <w:multiLevelType w:val="hybridMultilevel"/>
    <w:tmpl w:val="2B12B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E4995"/>
    <w:multiLevelType w:val="hybridMultilevel"/>
    <w:tmpl w:val="56F0C7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4E6CAF"/>
    <w:multiLevelType w:val="hybridMultilevel"/>
    <w:tmpl w:val="79761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558A7"/>
    <w:multiLevelType w:val="hybridMultilevel"/>
    <w:tmpl w:val="865A99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5267D"/>
    <w:multiLevelType w:val="hybridMultilevel"/>
    <w:tmpl w:val="79960F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BB6A3B"/>
    <w:multiLevelType w:val="hybridMultilevel"/>
    <w:tmpl w:val="4A3C54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A163B"/>
    <w:multiLevelType w:val="hybridMultilevel"/>
    <w:tmpl w:val="FA2061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9145E"/>
    <w:multiLevelType w:val="hybridMultilevel"/>
    <w:tmpl w:val="DD7699A8"/>
    <w:lvl w:ilvl="0" w:tplc="0416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73D7E"/>
    <w:multiLevelType w:val="hybridMultilevel"/>
    <w:tmpl w:val="188638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1432F6"/>
    <w:multiLevelType w:val="hybridMultilevel"/>
    <w:tmpl w:val="178C9F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6F6A28"/>
    <w:multiLevelType w:val="hybridMultilevel"/>
    <w:tmpl w:val="8B105D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063E5"/>
    <w:multiLevelType w:val="hybridMultilevel"/>
    <w:tmpl w:val="C83645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106A6"/>
    <w:multiLevelType w:val="hybridMultilevel"/>
    <w:tmpl w:val="76CABE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16FC3"/>
    <w:multiLevelType w:val="hybridMultilevel"/>
    <w:tmpl w:val="C44E88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850860"/>
    <w:multiLevelType w:val="hybridMultilevel"/>
    <w:tmpl w:val="FC8AD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ED6F57"/>
    <w:multiLevelType w:val="hybridMultilevel"/>
    <w:tmpl w:val="526091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70F10"/>
    <w:multiLevelType w:val="hybridMultilevel"/>
    <w:tmpl w:val="FA2ACB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D06564"/>
    <w:multiLevelType w:val="hybridMultilevel"/>
    <w:tmpl w:val="DDA0D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B858D5"/>
    <w:multiLevelType w:val="hybridMultilevel"/>
    <w:tmpl w:val="A3B4D2B6"/>
    <w:lvl w:ilvl="0" w:tplc="0416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05715C"/>
    <w:multiLevelType w:val="hybridMultilevel"/>
    <w:tmpl w:val="49B4FB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B4218E"/>
    <w:multiLevelType w:val="hybridMultilevel"/>
    <w:tmpl w:val="E2FC6BD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5648AC"/>
    <w:multiLevelType w:val="hybridMultilevel"/>
    <w:tmpl w:val="4D9E27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6B416C"/>
    <w:multiLevelType w:val="hybridMultilevel"/>
    <w:tmpl w:val="27DEEF24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3" w15:restartNumberingAfterBreak="0">
    <w:nsid w:val="728F20E6"/>
    <w:multiLevelType w:val="multilevel"/>
    <w:tmpl w:val="B824AF3A"/>
    <w:lvl w:ilvl="0">
      <w:start w:val="11"/>
      <w:numFmt w:val="decimal"/>
      <w:pStyle w:val="Esti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7BB0404"/>
    <w:multiLevelType w:val="hybridMultilevel"/>
    <w:tmpl w:val="823CA7DE"/>
    <w:lvl w:ilvl="0" w:tplc="FFFFFFFF">
      <w:start w:val="1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6B6631"/>
    <w:multiLevelType w:val="hybridMultilevel"/>
    <w:tmpl w:val="725C9D28"/>
    <w:lvl w:ilvl="0" w:tplc="E990C3B4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865788"/>
    <w:multiLevelType w:val="hybridMultilevel"/>
    <w:tmpl w:val="3606C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334693"/>
    <w:multiLevelType w:val="multilevel"/>
    <w:tmpl w:val="964210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A4F7557"/>
    <w:multiLevelType w:val="hybridMultilevel"/>
    <w:tmpl w:val="A38A9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5B242D"/>
    <w:multiLevelType w:val="hybridMultilevel"/>
    <w:tmpl w:val="312606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755849"/>
    <w:multiLevelType w:val="hybridMultilevel"/>
    <w:tmpl w:val="7758E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36422"/>
    <w:multiLevelType w:val="hybridMultilevel"/>
    <w:tmpl w:val="829E61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E2C77"/>
    <w:multiLevelType w:val="hybridMultilevel"/>
    <w:tmpl w:val="178CB8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007404">
    <w:abstractNumId w:val="37"/>
  </w:num>
  <w:num w:numId="2" w16cid:durableId="176189978">
    <w:abstractNumId w:val="38"/>
  </w:num>
  <w:num w:numId="3" w16cid:durableId="512378092">
    <w:abstractNumId w:val="22"/>
  </w:num>
  <w:num w:numId="4" w16cid:durableId="238295973">
    <w:abstractNumId w:val="36"/>
  </w:num>
  <w:num w:numId="5" w16cid:durableId="396560005">
    <w:abstractNumId w:val="39"/>
  </w:num>
  <w:num w:numId="6" w16cid:durableId="1414156340">
    <w:abstractNumId w:val="37"/>
    <w:lvlOverride w:ilvl="0">
      <w:startOverride w:val="7"/>
    </w:lvlOverride>
  </w:num>
  <w:num w:numId="7" w16cid:durableId="1609314240">
    <w:abstractNumId w:val="37"/>
    <w:lvlOverride w:ilvl="0">
      <w:startOverride w:val="7"/>
    </w:lvlOverride>
  </w:num>
  <w:num w:numId="8" w16cid:durableId="1184128453">
    <w:abstractNumId w:val="13"/>
  </w:num>
  <w:num w:numId="9" w16cid:durableId="652683469">
    <w:abstractNumId w:val="1"/>
  </w:num>
  <w:num w:numId="10" w16cid:durableId="1844661137">
    <w:abstractNumId w:val="24"/>
  </w:num>
  <w:num w:numId="11" w16cid:durableId="258026014">
    <w:abstractNumId w:val="41"/>
  </w:num>
  <w:num w:numId="12" w16cid:durableId="1475373580">
    <w:abstractNumId w:val="29"/>
  </w:num>
  <w:num w:numId="13" w16cid:durableId="618999915">
    <w:abstractNumId w:val="37"/>
    <w:lvlOverride w:ilvl="0">
      <w:startOverride w:val="11"/>
    </w:lvlOverride>
  </w:num>
  <w:num w:numId="14" w16cid:durableId="1076243829">
    <w:abstractNumId w:val="37"/>
    <w:lvlOverride w:ilvl="0">
      <w:startOverride w:val="11"/>
    </w:lvlOverride>
  </w:num>
  <w:num w:numId="15" w16cid:durableId="1806315802">
    <w:abstractNumId w:val="37"/>
    <w:lvlOverride w:ilvl="0">
      <w:startOverride w:val="11"/>
    </w:lvlOverride>
  </w:num>
  <w:num w:numId="16" w16cid:durableId="1043793262">
    <w:abstractNumId w:val="33"/>
  </w:num>
  <w:num w:numId="17" w16cid:durableId="2057851459">
    <w:abstractNumId w:val="9"/>
  </w:num>
  <w:num w:numId="18" w16cid:durableId="961230982">
    <w:abstractNumId w:val="30"/>
  </w:num>
  <w:num w:numId="19" w16cid:durableId="1252348977">
    <w:abstractNumId w:val="6"/>
  </w:num>
  <w:num w:numId="20" w16cid:durableId="1472015914">
    <w:abstractNumId w:val="34"/>
  </w:num>
  <w:num w:numId="21" w16cid:durableId="620111288">
    <w:abstractNumId w:val="16"/>
  </w:num>
  <w:num w:numId="22" w16cid:durableId="1087070841">
    <w:abstractNumId w:val="28"/>
  </w:num>
  <w:num w:numId="23" w16cid:durableId="1158377656">
    <w:abstractNumId w:val="14"/>
  </w:num>
  <w:num w:numId="24" w16cid:durableId="126241497">
    <w:abstractNumId w:val="35"/>
  </w:num>
  <w:num w:numId="25" w16cid:durableId="1054505967">
    <w:abstractNumId w:val="10"/>
  </w:num>
  <w:num w:numId="26" w16cid:durableId="1991210985">
    <w:abstractNumId w:val="7"/>
  </w:num>
  <w:num w:numId="27" w16cid:durableId="478769258">
    <w:abstractNumId w:val="19"/>
  </w:num>
  <w:num w:numId="28" w16cid:durableId="1527913524">
    <w:abstractNumId w:val="21"/>
  </w:num>
  <w:num w:numId="29" w16cid:durableId="924457479">
    <w:abstractNumId w:val="2"/>
  </w:num>
  <w:num w:numId="30" w16cid:durableId="1755397636">
    <w:abstractNumId w:val="23"/>
  </w:num>
  <w:num w:numId="31" w16cid:durableId="2107921163">
    <w:abstractNumId w:val="17"/>
  </w:num>
  <w:num w:numId="32" w16cid:durableId="1105079930">
    <w:abstractNumId w:val="18"/>
  </w:num>
  <w:num w:numId="33" w16cid:durableId="868109662">
    <w:abstractNumId w:val="25"/>
  </w:num>
  <w:num w:numId="34" w16cid:durableId="1129013482">
    <w:abstractNumId w:val="20"/>
  </w:num>
  <w:num w:numId="35" w16cid:durableId="1655451327">
    <w:abstractNumId w:val="5"/>
  </w:num>
  <w:num w:numId="36" w16cid:durableId="1119375017">
    <w:abstractNumId w:val="42"/>
  </w:num>
  <w:num w:numId="37" w16cid:durableId="1380133603">
    <w:abstractNumId w:val="32"/>
  </w:num>
  <w:num w:numId="38" w16cid:durableId="409236850">
    <w:abstractNumId w:val="27"/>
  </w:num>
  <w:num w:numId="39" w16cid:durableId="570579981">
    <w:abstractNumId w:val="11"/>
  </w:num>
  <w:num w:numId="40" w16cid:durableId="1152138887">
    <w:abstractNumId w:val="40"/>
  </w:num>
  <w:num w:numId="41" w16cid:durableId="995914940">
    <w:abstractNumId w:val="12"/>
  </w:num>
  <w:num w:numId="42" w16cid:durableId="632444106">
    <w:abstractNumId w:val="4"/>
  </w:num>
  <w:num w:numId="43" w16cid:durableId="353190028">
    <w:abstractNumId w:val="31"/>
  </w:num>
  <w:num w:numId="44" w16cid:durableId="549415432">
    <w:abstractNumId w:val="0"/>
  </w:num>
  <w:num w:numId="45" w16cid:durableId="1739133703">
    <w:abstractNumId w:val="8"/>
  </w:num>
  <w:num w:numId="46" w16cid:durableId="1351833250">
    <w:abstractNumId w:val="26"/>
  </w:num>
  <w:num w:numId="47" w16cid:durableId="675885616">
    <w:abstractNumId w:val="3"/>
  </w:num>
  <w:num w:numId="48" w16cid:durableId="18628866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D34"/>
    <w:rsid w:val="00001274"/>
    <w:rsid w:val="000025A9"/>
    <w:rsid w:val="0000271B"/>
    <w:rsid w:val="00002777"/>
    <w:rsid w:val="000039BE"/>
    <w:rsid w:val="00005EFD"/>
    <w:rsid w:val="00007B1D"/>
    <w:rsid w:val="00014A4B"/>
    <w:rsid w:val="00014B83"/>
    <w:rsid w:val="00015A61"/>
    <w:rsid w:val="0001633F"/>
    <w:rsid w:val="0002129D"/>
    <w:rsid w:val="00022CCE"/>
    <w:rsid w:val="00026F71"/>
    <w:rsid w:val="000339A2"/>
    <w:rsid w:val="00036005"/>
    <w:rsid w:val="00040257"/>
    <w:rsid w:val="000415CA"/>
    <w:rsid w:val="00041670"/>
    <w:rsid w:val="00044140"/>
    <w:rsid w:val="00047F02"/>
    <w:rsid w:val="00047F45"/>
    <w:rsid w:val="0005099E"/>
    <w:rsid w:val="00050A8B"/>
    <w:rsid w:val="0005221A"/>
    <w:rsid w:val="0006379B"/>
    <w:rsid w:val="0006499E"/>
    <w:rsid w:val="00064A1D"/>
    <w:rsid w:val="000674FB"/>
    <w:rsid w:val="00067C3D"/>
    <w:rsid w:val="000723FE"/>
    <w:rsid w:val="00082ACC"/>
    <w:rsid w:val="00087773"/>
    <w:rsid w:val="0008784C"/>
    <w:rsid w:val="00093DE2"/>
    <w:rsid w:val="0009502F"/>
    <w:rsid w:val="00095D96"/>
    <w:rsid w:val="00097DF2"/>
    <w:rsid w:val="000A0B3E"/>
    <w:rsid w:val="000A1E45"/>
    <w:rsid w:val="000A2EDD"/>
    <w:rsid w:val="000A474B"/>
    <w:rsid w:val="000A69A3"/>
    <w:rsid w:val="000A6FB1"/>
    <w:rsid w:val="000A73EF"/>
    <w:rsid w:val="000B0462"/>
    <w:rsid w:val="000B2320"/>
    <w:rsid w:val="000B26A0"/>
    <w:rsid w:val="000C4C2C"/>
    <w:rsid w:val="000C577F"/>
    <w:rsid w:val="000C5C71"/>
    <w:rsid w:val="000C7284"/>
    <w:rsid w:val="000D53E9"/>
    <w:rsid w:val="000E4DE0"/>
    <w:rsid w:val="000E6D10"/>
    <w:rsid w:val="000F302D"/>
    <w:rsid w:val="000F3043"/>
    <w:rsid w:val="000F3AB1"/>
    <w:rsid w:val="000F3AC4"/>
    <w:rsid w:val="000F3F99"/>
    <w:rsid w:val="000F4AB6"/>
    <w:rsid w:val="00101E43"/>
    <w:rsid w:val="00102277"/>
    <w:rsid w:val="001025BE"/>
    <w:rsid w:val="00107D57"/>
    <w:rsid w:val="00114F5E"/>
    <w:rsid w:val="00116AF2"/>
    <w:rsid w:val="001232F9"/>
    <w:rsid w:val="0012483B"/>
    <w:rsid w:val="00127157"/>
    <w:rsid w:val="00130E96"/>
    <w:rsid w:val="001317CB"/>
    <w:rsid w:val="001363D4"/>
    <w:rsid w:val="00140937"/>
    <w:rsid w:val="00140D6E"/>
    <w:rsid w:val="00142870"/>
    <w:rsid w:val="00147B30"/>
    <w:rsid w:val="001508B3"/>
    <w:rsid w:val="001514AC"/>
    <w:rsid w:val="00153289"/>
    <w:rsid w:val="00153393"/>
    <w:rsid w:val="00154206"/>
    <w:rsid w:val="00161175"/>
    <w:rsid w:val="00163B3A"/>
    <w:rsid w:val="00166E04"/>
    <w:rsid w:val="00167100"/>
    <w:rsid w:val="0017045B"/>
    <w:rsid w:val="00173EA5"/>
    <w:rsid w:val="00175AF2"/>
    <w:rsid w:val="00175D4E"/>
    <w:rsid w:val="0018019E"/>
    <w:rsid w:val="001826D6"/>
    <w:rsid w:val="00183198"/>
    <w:rsid w:val="00190A99"/>
    <w:rsid w:val="00195200"/>
    <w:rsid w:val="001A0B37"/>
    <w:rsid w:val="001A253B"/>
    <w:rsid w:val="001A58DC"/>
    <w:rsid w:val="001A59CC"/>
    <w:rsid w:val="001B0245"/>
    <w:rsid w:val="001B48CE"/>
    <w:rsid w:val="001B5DEE"/>
    <w:rsid w:val="001B6AE2"/>
    <w:rsid w:val="001B7C3D"/>
    <w:rsid w:val="001C1BA1"/>
    <w:rsid w:val="001C341F"/>
    <w:rsid w:val="001C3E6B"/>
    <w:rsid w:val="001C5318"/>
    <w:rsid w:val="001D28E1"/>
    <w:rsid w:val="001E5183"/>
    <w:rsid w:val="001E549F"/>
    <w:rsid w:val="001E60C8"/>
    <w:rsid w:val="001F0035"/>
    <w:rsid w:val="001F06C1"/>
    <w:rsid w:val="001F1573"/>
    <w:rsid w:val="001F450D"/>
    <w:rsid w:val="001F503F"/>
    <w:rsid w:val="001F610E"/>
    <w:rsid w:val="002001D8"/>
    <w:rsid w:val="0020025B"/>
    <w:rsid w:val="00205882"/>
    <w:rsid w:val="00205EB5"/>
    <w:rsid w:val="0020734B"/>
    <w:rsid w:val="002074E1"/>
    <w:rsid w:val="00211F85"/>
    <w:rsid w:val="002215E2"/>
    <w:rsid w:val="00222A93"/>
    <w:rsid w:val="00222C85"/>
    <w:rsid w:val="00225DA4"/>
    <w:rsid w:val="002263BF"/>
    <w:rsid w:val="0022650E"/>
    <w:rsid w:val="0022782A"/>
    <w:rsid w:val="00234FDB"/>
    <w:rsid w:val="002361BB"/>
    <w:rsid w:val="00236451"/>
    <w:rsid w:val="002373E4"/>
    <w:rsid w:val="00241390"/>
    <w:rsid w:val="00242F4D"/>
    <w:rsid w:val="00245B0F"/>
    <w:rsid w:val="00246BF9"/>
    <w:rsid w:val="0024731A"/>
    <w:rsid w:val="002518DC"/>
    <w:rsid w:val="002565C9"/>
    <w:rsid w:val="002606A3"/>
    <w:rsid w:val="002656D6"/>
    <w:rsid w:val="00266829"/>
    <w:rsid w:val="00267667"/>
    <w:rsid w:val="00270907"/>
    <w:rsid w:val="002722FB"/>
    <w:rsid w:val="00275556"/>
    <w:rsid w:val="0027683C"/>
    <w:rsid w:val="002778ED"/>
    <w:rsid w:val="00277CCB"/>
    <w:rsid w:val="00277E80"/>
    <w:rsid w:val="00280452"/>
    <w:rsid w:val="00280D76"/>
    <w:rsid w:val="00287531"/>
    <w:rsid w:val="00291881"/>
    <w:rsid w:val="0029258D"/>
    <w:rsid w:val="0029369F"/>
    <w:rsid w:val="00294C62"/>
    <w:rsid w:val="00296DFA"/>
    <w:rsid w:val="00296F86"/>
    <w:rsid w:val="002A0B7E"/>
    <w:rsid w:val="002A43DC"/>
    <w:rsid w:val="002A47DC"/>
    <w:rsid w:val="002A7E8B"/>
    <w:rsid w:val="002B173D"/>
    <w:rsid w:val="002B1E67"/>
    <w:rsid w:val="002B2411"/>
    <w:rsid w:val="002B3CA7"/>
    <w:rsid w:val="002B7615"/>
    <w:rsid w:val="002C1FE5"/>
    <w:rsid w:val="002C3804"/>
    <w:rsid w:val="002C4009"/>
    <w:rsid w:val="002C5388"/>
    <w:rsid w:val="002C6DB7"/>
    <w:rsid w:val="002D0415"/>
    <w:rsid w:val="002D0C89"/>
    <w:rsid w:val="002D2B0A"/>
    <w:rsid w:val="002E0F27"/>
    <w:rsid w:val="002E1425"/>
    <w:rsid w:val="002E2F8F"/>
    <w:rsid w:val="002E33A5"/>
    <w:rsid w:val="002E39AF"/>
    <w:rsid w:val="002E4536"/>
    <w:rsid w:val="002E4A9C"/>
    <w:rsid w:val="002F054E"/>
    <w:rsid w:val="002F0F93"/>
    <w:rsid w:val="002F4137"/>
    <w:rsid w:val="002F5C86"/>
    <w:rsid w:val="002F6457"/>
    <w:rsid w:val="00300303"/>
    <w:rsid w:val="00300637"/>
    <w:rsid w:val="00304473"/>
    <w:rsid w:val="00304736"/>
    <w:rsid w:val="00306E5A"/>
    <w:rsid w:val="0031077A"/>
    <w:rsid w:val="00310CBA"/>
    <w:rsid w:val="00311E1B"/>
    <w:rsid w:val="00311E55"/>
    <w:rsid w:val="003211EB"/>
    <w:rsid w:val="00322383"/>
    <w:rsid w:val="00326338"/>
    <w:rsid w:val="00326E30"/>
    <w:rsid w:val="00330234"/>
    <w:rsid w:val="0033077F"/>
    <w:rsid w:val="0033161A"/>
    <w:rsid w:val="003318FE"/>
    <w:rsid w:val="00333DD7"/>
    <w:rsid w:val="003419F1"/>
    <w:rsid w:val="00343DDF"/>
    <w:rsid w:val="003452DA"/>
    <w:rsid w:val="00346518"/>
    <w:rsid w:val="00346B96"/>
    <w:rsid w:val="00360E11"/>
    <w:rsid w:val="00361283"/>
    <w:rsid w:val="003613B1"/>
    <w:rsid w:val="00363817"/>
    <w:rsid w:val="003638F9"/>
    <w:rsid w:val="00364F2A"/>
    <w:rsid w:val="0036567B"/>
    <w:rsid w:val="00365997"/>
    <w:rsid w:val="00370ADA"/>
    <w:rsid w:val="00371B36"/>
    <w:rsid w:val="00373F1E"/>
    <w:rsid w:val="00377949"/>
    <w:rsid w:val="00384289"/>
    <w:rsid w:val="0038517A"/>
    <w:rsid w:val="003855D9"/>
    <w:rsid w:val="003913E4"/>
    <w:rsid w:val="003942C7"/>
    <w:rsid w:val="0039461D"/>
    <w:rsid w:val="00394BA6"/>
    <w:rsid w:val="00396A8F"/>
    <w:rsid w:val="00396CA7"/>
    <w:rsid w:val="0039727B"/>
    <w:rsid w:val="00397906"/>
    <w:rsid w:val="00397F60"/>
    <w:rsid w:val="003A0BCA"/>
    <w:rsid w:val="003B2E24"/>
    <w:rsid w:val="003B5068"/>
    <w:rsid w:val="003B71B5"/>
    <w:rsid w:val="003C076C"/>
    <w:rsid w:val="003C0951"/>
    <w:rsid w:val="003C5567"/>
    <w:rsid w:val="003C6F2E"/>
    <w:rsid w:val="003D0D18"/>
    <w:rsid w:val="003D4872"/>
    <w:rsid w:val="003D4A06"/>
    <w:rsid w:val="003F00CB"/>
    <w:rsid w:val="003F107D"/>
    <w:rsid w:val="003F7392"/>
    <w:rsid w:val="003F77E6"/>
    <w:rsid w:val="0040112A"/>
    <w:rsid w:val="004014ED"/>
    <w:rsid w:val="00403B53"/>
    <w:rsid w:val="004048A3"/>
    <w:rsid w:val="0040531F"/>
    <w:rsid w:val="00411760"/>
    <w:rsid w:val="0041198C"/>
    <w:rsid w:val="00411C2F"/>
    <w:rsid w:val="004157D0"/>
    <w:rsid w:val="00421260"/>
    <w:rsid w:val="00421A86"/>
    <w:rsid w:val="00425338"/>
    <w:rsid w:val="004347F8"/>
    <w:rsid w:val="0043721B"/>
    <w:rsid w:val="00440DB6"/>
    <w:rsid w:val="004425FA"/>
    <w:rsid w:val="00445E81"/>
    <w:rsid w:val="004509D8"/>
    <w:rsid w:val="00452B9B"/>
    <w:rsid w:val="00455100"/>
    <w:rsid w:val="0045510E"/>
    <w:rsid w:val="004613D8"/>
    <w:rsid w:val="00465A4A"/>
    <w:rsid w:val="0047241A"/>
    <w:rsid w:val="00472E01"/>
    <w:rsid w:val="00476584"/>
    <w:rsid w:val="00476883"/>
    <w:rsid w:val="004800DF"/>
    <w:rsid w:val="00483582"/>
    <w:rsid w:val="0048378D"/>
    <w:rsid w:val="00490E73"/>
    <w:rsid w:val="004911EC"/>
    <w:rsid w:val="00491358"/>
    <w:rsid w:val="00492606"/>
    <w:rsid w:val="00493910"/>
    <w:rsid w:val="00493B93"/>
    <w:rsid w:val="004941C9"/>
    <w:rsid w:val="00496B59"/>
    <w:rsid w:val="004971EF"/>
    <w:rsid w:val="004A12C8"/>
    <w:rsid w:val="004A3D59"/>
    <w:rsid w:val="004B15A6"/>
    <w:rsid w:val="004B2019"/>
    <w:rsid w:val="004B4FAF"/>
    <w:rsid w:val="004B5DD2"/>
    <w:rsid w:val="004B7383"/>
    <w:rsid w:val="004B7ABB"/>
    <w:rsid w:val="004C0967"/>
    <w:rsid w:val="004C22A0"/>
    <w:rsid w:val="004C64EB"/>
    <w:rsid w:val="004C64FF"/>
    <w:rsid w:val="004D1618"/>
    <w:rsid w:val="004D4EE0"/>
    <w:rsid w:val="004D630D"/>
    <w:rsid w:val="004D793D"/>
    <w:rsid w:val="004E0F65"/>
    <w:rsid w:val="004E434A"/>
    <w:rsid w:val="004E5DC3"/>
    <w:rsid w:val="004E7901"/>
    <w:rsid w:val="004F24A1"/>
    <w:rsid w:val="004F3E37"/>
    <w:rsid w:val="004F4577"/>
    <w:rsid w:val="004F4F4A"/>
    <w:rsid w:val="004F7DAE"/>
    <w:rsid w:val="0050343D"/>
    <w:rsid w:val="00504338"/>
    <w:rsid w:val="005051B3"/>
    <w:rsid w:val="005052A2"/>
    <w:rsid w:val="00505773"/>
    <w:rsid w:val="00507329"/>
    <w:rsid w:val="00507FD2"/>
    <w:rsid w:val="00514F19"/>
    <w:rsid w:val="00515EE0"/>
    <w:rsid w:val="00517E28"/>
    <w:rsid w:val="00523214"/>
    <w:rsid w:val="00524EE8"/>
    <w:rsid w:val="00527367"/>
    <w:rsid w:val="00530A47"/>
    <w:rsid w:val="005351AC"/>
    <w:rsid w:val="00535464"/>
    <w:rsid w:val="0054242B"/>
    <w:rsid w:val="00547247"/>
    <w:rsid w:val="00553A46"/>
    <w:rsid w:val="00553DF2"/>
    <w:rsid w:val="005557F9"/>
    <w:rsid w:val="0055652D"/>
    <w:rsid w:val="005565F7"/>
    <w:rsid w:val="0055745C"/>
    <w:rsid w:val="005629D6"/>
    <w:rsid w:val="00565481"/>
    <w:rsid w:val="0056553C"/>
    <w:rsid w:val="00566838"/>
    <w:rsid w:val="005677BA"/>
    <w:rsid w:val="00567C42"/>
    <w:rsid w:val="005700AC"/>
    <w:rsid w:val="00571BC4"/>
    <w:rsid w:val="00575776"/>
    <w:rsid w:val="00575DB4"/>
    <w:rsid w:val="00584248"/>
    <w:rsid w:val="00586C87"/>
    <w:rsid w:val="00587E30"/>
    <w:rsid w:val="005943A6"/>
    <w:rsid w:val="00594689"/>
    <w:rsid w:val="00595454"/>
    <w:rsid w:val="00595475"/>
    <w:rsid w:val="005966C5"/>
    <w:rsid w:val="005A0605"/>
    <w:rsid w:val="005A22A5"/>
    <w:rsid w:val="005A2A9B"/>
    <w:rsid w:val="005B1714"/>
    <w:rsid w:val="005B1D18"/>
    <w:rsid w:val="005B5584"/>
    <w:rsid w:val="005B570C"/>
    <w:rsid w:val="005B630A"/>
    <w:rsid w:val="005B6A9A"/>
    <w:rsid w:val="005C3E77"/>
    <w:rsid w:val="005C58DA"/>
    <w:rsid w:val="005C6198"/>
    <w:rsid w:val="005C766F"/>
    <w:rsid w:val="005D644B"/>
    <w:rsid w:val="005D69A4"/>
    <w:rsid w:val="005E1764"/>
    <w:rsid w:val="005E2311"/>
    <w:rsid w:val="005E4135"/>
    <w:rsid w:val="005E7DA2"/>
    <w:rsid w:val="005F0CCA"/>
    <w:rsid w:val="005F50BB"/>
    <w:rsid w:val="005F71C9"/>
    <w:rsid w:val="005F72FD"/>
    <w:rsid w:val="006014B8"/>
    <w:rsid w:val="00604C18"/>
    <w:rsid w:val="00606785"/>
    <w:rsid w:val="00606E42"/>
    <w:rsid w:val="00607BFA"/>
    <w:rsid w:val="0061094C"/>
    <w:rsid w:val="006137FD"/>
    <w:rsid w:val="0061635D"/>
    <w:rsid w:val="00620983"/>
    <w:rsid w:val="00621E63"/>
    <w:rsid w:val="0062375B"/>
    <w:rsid w:val="00624875"/>
    <w:rsid w:val="00624E2D"/>
    <w:rsid w:val="00625972"/>
    <w:rsid w:val="006265C5"/>
    <w:rsid w:val="006266FB"/>
    <w:rsid w:val="006358A1"/>
    <w:rsid w:val="00640120"/>
    <w:rsid w:val="0064063E"/>
    <w:rsid w:val="006435CF"/>
    <w:rsid w:val="0064556A"/>
    <w:rsid w:val="006476F9"/>
    <w:rsid w:val="006601B2"/>
    <w:rsid w:val="006606F5"/>
    <w:rsid w:val="00661697"/>
    <w:rsid w:val="00662838"/>
    <w:rsid w:val="0066297A"/>
    <w:rsid w:val="0066422A"/>
    <w:rsid w:val="00665285"/>
    <w:rsid w:val="00672557"/>
    <w:rsid w:val="0068116C"/>
    <w:rsid w:val="0068131E"/>
    <w:rsid w:val="0068506B"/>
    <w:rsid w:val="00685106"/>
    <w:rsid w:val="00686048"/>
    <w:rsid w:val="00687CA3"/>
    <w:rsid w:val="00690336"/>
    <w:rsid w:val="0069061D"/>
    <w:rsid w:val="00690652"/>
    <w:rsid w:val="006916C9"/>
    <w:rsid w:val="0069190E"/>
    <w:rsid w:val="006955BC"/>
    <w:rsid w:val="006966EE"/>
    <w:rsid w:val="006A2447"/>
    <w:rsid w:val="006A4159"/>
    <w:rsid w:val="006A4F5A"/>
    <w:rsid w:val="006A76E9"/>
    <w:rsid w:val="006B5AE2"/>
    <w:rsid w:val="006C47D1"/>
    <w:rsid w:val="006C5427"/>
    <w:rsid w:val="006C73E6"/>
    <w:rsid w:val="006C787D"/>
    <w:rsid w:val="006D1471"/>
    <w:rsid w:val="006D3C1B"/>
    <w:rsid w:val="006D7C77"/>
    <w:rsid w:val="006E365F"/>
    <w:rsid w:val="006E6582"/>
    <w:rsid w:val="006F0BA3"/>
    <w:rsid w:val="006F0D23"/>
    <w:rsid w:val="006F24CD"/>
    <w:rsid w:val="006F5D34"/>
    <w:rsid w:val="006F6905"/>
    <w:rsid w:val="00701752"/>
    <w:rsid w:val="00702177"/>
    <w:rsid w:val="00703815"/>
    <w:rsid w:val="00703B13"/>
    <w:rsid w:val="00703FBF"/>
    <w:rsid w:val="00705933"/>
    <w:rsid w:val="00715154"/>
    <w:rsid w:val="0072026B"/>
    <w:rsid w:val="00720480"/>
    <w:rsid w:val="00721258"/>
    <w:rsid w:val="00721BF2"/>
    <w:rsid w:val="00724C33"/>
    <w:rsid w:val="00724F4B"/>
    <w:rsid w:val="00727D56"/>
    <w:rsid w:val="00731052"/>
    <w:rsid w:val="007329BD"/>
    <w:rsid w:val="0073306A"/>
    <w:rsid w:val="007331EB"/>
    <w:rsid w:val="00733405"/>
    <w:rsid w:val="00736C35"/>
    <w:rsid w:val="00737B29"/>
    <w:rsid w:val="00740D02"/>
    <w:rsid w:val="007423DD"/>
    <w:rsid w:val="00742A53"/>
    <w:rsid w:val="00744D7A"/>
    <w:rsid w:val="007450C6"/>
    <w:rsid w:val="00747C52"/>
    <w:rsid w:val="00752BA2"/>
    <w:rsid w:val="00753922"/>
    <w:rsid w:val="007624BF"/>
    <w:rsid w:val="0076441F"/>
    <w:rsid w:val="00764C84"/>
    <w:rsid w:val="00765B56"/>
    <w:rsid w:val="007677A5"/>
    <w:rsid w:val="007715C9"/>
    <w:rsid w:val="00773DB2"/>
    <w:rsid w:val="00774245"/>
    <w:rsid w:val="00780475"/>
    <w:rsid w:val="007810E2"/>
    <w:rsid w:val="00784CC6"/>
    <w:rsid w:val="00791988"/>
    <w:rsid w:val="00793BDB"/>
    <w:rsid w:val="00795E1A"/>
    <w:rsid w:val="007974D8"/>
    <w:rsid w:val="007978F6"/>
    <w:rsid w:val="00797A71"/>
    <w:rsid w:val="007A062F"/>
    <w:rsid w:val="007A1F1F"/>
    <w:rsid w:val="007A4549"/>
    <w:rsid w:val="007A50E2"/>
    <w:rsid w:val="007A51FB"/>
    <w:rsid w:val="007A5BB3"/>
    <w:rsid w:val="007A6342"/>
    <w:rsid w:val="007A73F7"/>
    <w:rsid w:val="007A75AD"/>
    <w:rsid w:val="007B1A51"/>
    <w:rsid w:val="007B2999"/>
    <w:rsid w:val="007B5FDC"/>
    <w:rsid w:val="007B669E"/>
    <w:rsid w:val="007C08EC"/>
    <w:rsid w:val="007C230E"/>
    <w:rsid w:val="007C2738"/>
    <w:rsid w:val="007C2CB1"/>
    <w:rsid w:val="007C436D"/>
    <w:rsid w:val="007C76DE"/>
    <w:rsid w:val="007D38D9"/>
    <w:rsid w:val="007E04F6"/>
    <w:rsid w:val="007E0D0E"/>
    <w:rsid w:val="007E23E8"/>
    <w:rsid w:val="007E320C"/>
    <w:rsid w:val="007E3B04"/>
    <w:rsid w:val="007E4305"/>
    <w:rsid w:val="007F4736"/>
    <w:rsid w:val="008003AD"/>
    <w:rsid w:val="00802764"/>
    <w:rsid w:val="008030E6"/>
    <w:rsid w:val="008045EC"/>
    <w:rsid w:val="00804AC7"/>
    <w:rsid w:val="00806C66"/>
    <w:rsid w:val="008114EF"/>
    <w:rsid w:val="00812CB8"/>
    <w:rsid w:val="00815888"/>
    <w:rsid w:val="00816C4E"/>
    <w:rsid w:val="00817401"/>
    <w:rsid w:val="008227F9"/>
    <w:rsid w:val="008250B5"/>
    <w:rsid w:val="0082694B"/>
    <w:rsid w:val="008271D2"/>
    <w:rsid w:val="00831A47"/>
    <w:rsid w:val="00831AF2"/>
    <w:rsid w:val="00831B00"/>
    <w:rsid w:val="0083219F"/>
    <w:rsid w:val="00834F6B"/>
    <w:rsid w:val="008376BE"/>
    <w:rsid w:val="008404B6"/>
    <w:rsid w:val="008433FB"/>
    <w:rsid w:val="00843A94"/>
    <w:rsid w:val="00846FF2"/>
    <w:rsid w:val="00851AAF"/>
    <w:rsid w:val="008537C2"/>
    <w:rsid w:val="008539DB"/>
    <w:rsid w:val="00857133"/>
    <w:rsid w:val="00861943"/>
    <w:rsid w:val="00863D01"/>
    <w:rsid w:val="00864A71"/>
    <w:rsid w:val="00865954"/>
    <w:rsid w:val="00870B1C"/>
    <w:rsid w:val="00873D55"/>
    <w:rsid w:val="0087477B"/>
    <w:rsid w:val="008860AB"/>
    <w:rsid w:val="0089050C"/>
    <w:rsid w:val="008936E7"/>
    <w:rsid w:val="008974AC"/>
    <w:rsid w:val="00897E48"/>
    <w:rsid w:val="008B14E2"/>
    <w:rsid w:val="008B19D3"/>
    <w:rsid w:val="008B2E8E"/>
    <w:rsid w:val="008B5AC2"/>
    <w:rsid w:val="008C1F69"/>
    <w:rsid w:val="008C2F1B"/>
    <w:rsid w:val="008C5DBF"/>
    <w:rsid w:val="008C639A"/>
    <w:rsid w:val="008C75E8"/>
    <w:rsid w:val="008D11BC"/>
    <w:rsid w:val="008D2995"/>
    <w:rsid w:val="008D4191"/>
    <w:rsid w:val="008D57D5"/>
    <w:rsid w:val="008D5B53"/>
    <w:rsid w:val="008D6A86"/>
    <w:rsid w:val="008E0811"/>
    <w:rsid w:val="008E1054"/>
    <w:rsid w:val="008F00A0"/>
    <w:rsid w:val="008F1051"/>
    <w:rsid w:val="008F1A9C"/>
    <w:rsid w:val="008F26CB"/>
    <w:rsid w:val="008F2868"/>
    <w:rsid w:val="008F2C47"/>
    <w:rsid w:val="008F32A3"/>
    <w:rsid w:val="008F33F0"/>
    <w:rsid w:val="008F3A18"/>
    <w:rsid w:val="008F3B09"/>
    <w:rsid w:val="00901BC6"/>
    <w:rsid w:val="009022B5"/>
    <w:rsid w:val="00903160"/>
    <w:rsid w:val="0091020A"/>
    <w:rsid w:val="00913C14"/>
    <w:rsid w:val="00913FE3"/>
    <w:rsid w:val="00917A56"/>
    <w:rsid w:val="00917E0A"/>
    <w:rsid w:val="009201C8"/>
    <w:rsid w:val="0092075F"/>
    <w:rsid w:val="00920FD8"/>
    <w:rsid w:val="00922C69"/>
    <w:rsid w:val="009239EA"/>
    <w:rsid w:val="00925667"/>
    <w:rsid w:val="00926D54"/>
    <w:rsid w:val="00931915"/>
    <w:rsid w:val="00932A4C"/>
    <w:rsid w:val="009332CA"/>
    <w:rsid w:val="009375A1"/>
    <w:rsid w:val="0094542F"/>
    <w:rsid w:val="00947A6D"/>
    <w:rsid w:val="00947E9B"/>
    <w:rsid w:val="009506B4"/>
    <w:rsid w:val="00953B88"/>
    <w:rsid w:val="009563AE"/>
    <w:rsid w:val="00956801"/>
    <w:rsid w:val="00961069"/>
    <w:rsid w:val="00962B5C"/>
    <w:rsid w:val="00962D1A"/>
    <w:rsid w:val="009653CC"/>
    <w:rsid w:val="00967B9F"/>
    <w:rsid w:val="0097115C"/>
    <w:rsid w:val="00981DB1"/>
    <w:rsid w:val="00983173"/>
    <w:rsid w:val="00990BA3"/>
    <w:rsid w:val="00991EED"/>
    <w:rsid w:val="00992C90"/>
    <w:rsid w:val="009934E2"/>
    <w:rsid w:val="009966DD"/>
    <w:rsid w:val="009A138C"/>
    <w:rsid w:val="009B25C5"/>
    <w:rsid w:val="009B3053"/>
    <w:rsid w:val="009B4288"/>
    <w:rsid w:val="009B4852"/>
    <w:rsid w:val="009B53E1"/>
    <w:rsid w:val="009B6723"/>
    <w:rsid w:val="009C2DA6"/>
    <w:rsid w:val="009C3C57"/>
    <w:rsid w:val="009C3DA5"/>
    <w:rsid w:val="009C5028"/>
    <w:rsid w:val="009C6D22"/>
    <w:rsid w:val="009D09A8"/>
    <w:rsid w:val="009D2361"/>
    <w:rsid w:val="009D5B9A"/>
    <w:rsid w:val="009D7679"/>
    <w:rsid w:val="009E65A2"/>
    <w:rsid w:val="009E6B57"/>
    <w:rsid w:val="009E6B7F"/>
    <w:rsid w:val="009F1A82"/>
    <w:rsid w:val="009F20B7"/>
    <w:rsid w:val="009F4439"/>
    <w:rsid w:val="009F5CE0"/>
    <w:rsid w:val="00A00075"/>
    <w:rsid w:val="00A021F8"/>
    <w:rsid w:val="00A046B2"/>
    <w:rsid w:val="00A046DF"/>
    <w:rsid w:val="00A062CC"/>
    <w:rsid w:val="00A06777"/>
    <w:rsid w:val="00A06778"/>
    <w:rsid w:val="00A07513"/>
    <w:rsid w:val="00A138EE"/>
    <w:rsid w:val="00A13AD3"/>
    <w:rsid w:val="00A13DA3"/>
    <w:rsid w:val="00A14009"/>
    <w:rsid w:val="00A155C2"/>
    <w:rsid w:val="00A16A19"/>
    <w:rsid w:val="00A1779F"/>
    <w:rsid w:val="00A17AB8"/>
    <w:rsid w:val="00A22146"/>
    <w:rsid w:val="00A248EC"/>
    <w:rsid w:val="00A26156"/>
    <w:rsid w:val="00A27F4C"/>
    <w:rsid w:val="00A31837"/>
    <w:rsid w:val="00A3364D"/>
    <w:rsid w:val="00A33FFC"/>
    <w:rsid w:val="00A3429B"/>
    <w:rsid w:val="00A355DC"/>
    <w:rsid w:val="00A35F76"/>
    <w:rsid w:val="00A37576"/>
    <w:rsid w:val="00A37772"/>
    <w:rsid w:val="00A414BC"/>
    <w:rsid w:val="00A4336C"/>
    <w:rsid w:val="00A4386C"/>
    <w:rsid w:val="00A47C60"/>
    <w:rsid w:val="00A5268C"/>
    <w:rsid w:val="00A52DAA"/>
    <w:rsid w:val="00A5365F"/>
    <w:rsid w:val="00A560EB"/>
    <w:rsid w:val="00A6219D"/>
    <w:rsid w:val="00A643D2"/>
    <w:rsid w:val="00A66CF2"/>
    <w:rsid w:val="00A7378B"/>
    <w:rsid w:val="00A81A3B"/>
    <w:rsid w:val="00A82B96"/>
    <w:rsid w:val="00A85939"/>
    <w:rsid w:val="00A86D62"/>
    <w:rsid w:val="00A9059D"/>
    <w:rsid w:val="00A93C72"/>
    <w:rsid w:val="00A96557"/>
    <w:rsid w:val="00AA1599"/>
    <w:rsid w:val="00AA1CD9"/>
    <w:rsid w:val="00AA4A4B"/>
    <w:rsid w:val="00AA544E"/>
    <w:rsid w:val="00AB2396"/>
    <w:rsid w:val="00AB4520"/>
    <w:rsid w:val="00AB7C38"/>
    <w:rsid w:val="00AC0850"/>
    <w:rsid w:val="00AC0FAD"/>
    <w:rsid w:val="00AC18C1"/>
    <w:rsid w:val="00AC3D9E"/>
    <w:rsid w:val="00AC4351"/>
    <w:rsid w:val="00AC46D3"/>
    <w:rsid w:val="00AC6D21"/>
    <w:rsid w:val="00AC7852"/>
    <w:rsid w:val="00AD17F2"/>
    <w:rsid w:val="00AD1E67"/>
    <w:rsid w:val="00AE6707"/>
    <w:rsid w:val="00AE735B"/>
    <w:rsid w:val="00AF19B5"/>
    <w:rsid w:val="00AF219B"/>
    <w:rsid w:val="00AF298C"/>
    <w:rsid w:val="00AF4BAB"/>
    <w:rsid w:val="00AF4BF6"/>
    <w:rsid w:val="00AF4F25"/>
    <w:rsid w:val="00AF4F41"/>
    <w:rsid w:val="00AF5562"/>
    <w:rsid w:val="00B0430D"/>
    <w:rsid w:val="00B04D8E"/>
    <w:rsid w:val="00B05296"/>
    <w:rsid w:val="00B05CA9"/>
    <w:rsid w:val="00B074EA"/>
    <w:rsid w:val="00B1069C"/>
    <w:rsid w:val="00B112C7"/>
    <w:rsid w:val="00B113CA"/>
    <w:rsid w:val="00B1295F"/>
    <w:rsid w:val="00B131AF"/>
    <w:rsid w:val="00B155D0"/>
    <w:rsid w:val="00B161A9"/>
    <w:rsid w:val="00B16E42"/>
    <w:rsid w:val="00B21C55"/>
    <w:rsid w:val="00B22E87"/>
    <w:rsid w:val="00B23BE5"/>
    <w:rsid w:val="00B25594"/>
    <w:rsid w:val="00B2596B"/>
    <w:rsid w:val="00B3107B"/>
    <w:rsid w:val="00B33F78"/>
    <w:rsid w:val="00B347E2"/>
    <w:rsid w:val="00B36E06"/>
    <w:rsid w:val="00B37ABA"/>
    <w:rsid w:val="00B37FB6"/>
    <w:rsid w:val="00B425B3"/>
    <w:rsid w:val="00B43498"/>
    <w:rsid w:val="00B43646"/>
    <w:rsid w:val="00B50948"/>
    <w:rsid w:val="00B51E22"/>
    <w:rsid w:val="00B53AD5"/>
    <w:rsid w:val="00B56696"/>
    <w:rsid w:val="00B568EA"/>
    <w:rsid w:val="00B57886"/>
    <w:rsid w:val="00B6224D"/>
    <w:rsid w:val="00B65CC9"/>
    <w:rsid w:val="00B72236"/>
    <w:rsid w:val="00B73537"/>
    <w:rsid w:val="00B770D9"/>
    <w:rsid w:val="00B7746C"/>
    <w:rsid w:val="00B8020B"/>
    <w:rsid w:val="00B83D0F"/>
    <w:rsid w:val="00B90B03"/>
    <w:rsid w:val="00B91922"/>
    <w:rsid w:val="00B922C4"/>
    <w:rsid w:val="00B9437F"/>
    <w:rsid w:val="00B948E3"/>
    <w:rsid w:val="00B949CC"/>
    <w:rsid w:val="00B962D5"/>
    <w:rsid w:val="00B97589"/>
    <w:rsid w:val="00BA017E"/>
    <w:rsid w:val="00BB05DE"/>
    <w:rsid w:val="00BB0792"/>
    <w:rsid w:val="00BB2BE7"/>
    <w:rsid w:val="00BB2E4C"/>
    <w:rsid w:val="00BB78CB"/>
    <w:rsid w:val="00BC03B8"/>
    <w:rsid w:val="00BC03F2"/>
    <w:rsid w:val="00BC0918"/>
    <w:rsid w:val="00BC220D"/>
    <w:rsid w:val="00BC375D"/>
    <w:rsid w:val="00BC40C1"/>
    <w:rsid w:val="00BC7BF9"/>
    <w:rsid w:val="00BD18CE"/>
    <w:rsid w:val="00BE2180"/>
    <w:rsid w:val="00BE3DAA"/>
    <w:rsid w:val="00BE4D50"/>
    <w:rsid w:val="00BE4E0F"/>
    <w:rsid w:val="00BE5914"/>
    <w:rsid w:val="00BE74C9"/>
    <w:rsid w:val="00BF10D2"/>
    <w:rsid w:val="00BF1889"/>
    <w:rsid w:val="00C142F5"/>
    <w:rsid w:val="00C14C31"/>
    <w:rsid w:val="00C16DEB"/>
    <w:rsid w:val="00C20B59"/>
    <w:rsid w:val="00C20EC3"/>
    <w:rsid w:val="00C21487"/>
    <w:rsid w:val="00C246E1"/>
    <w:rsid w:val="00C275AE"/>
    <w:rsid w:val="00C361BD"/>
    <w:rsid w:val="00C43EAB"/>
    <w:rsid w:val="00C472BB"/>
    <w:rsid w:val="00C50DE7"/>
    <w:rsid w:val="00C556DC"/>
    <w:rsid w:val="00C63D45"/>
    <w:rsid w:val="00C74554"/>
    <w:rsid w:val="00C7581F"/>
    <w:rsid w:val="00C80837"/>
    <w:rsid w:val="00C822E4"/>
    <w:rsid w:val="00C84F15"/>
    <w:rsid w:val="00C90ADB"/>
    <w:rsid w:val="00C94784"/>
    <w:rsid w:val="00C97748"/>
    <w:rsid w:val="00CA18F4"/>
    <w:rsid w:val="00CA5AC7"/>
    <w:rsid w:val="00CA5C0E"/>
    <w:rsid w:val="00CA5DC8"/>
    <w:rsid w:val="00CB13EE"/>
    <w:rsid w:val="00CB1B79"/>
    <w:rsid w:val="00CB1C83"/>
    <w:rsid w:val="00CB3211"/>
    <w:rsid w:val="00CC0267"/>
    <w:rsid w:val="00CC0E55"/>
    <w:rsid w:val="00CC3822"/>
    <w:rsid w:val="00CC391D"/>
    <w:rsid w:val="00CC7614"/>
    <w:rsid w:val="00CD1548"/>
    <w:rsid w:val="00CD5E46"/>
    <w:rsid w:val="00CE6882"/>
    <w:rsid w:val="00CF1F69"/>
    <w:rsid w:val="00CF3BC1"/>
    <w:rsid w:val="00CF6322"/>
    <w:rsid w:val="00D03235"/>
    <w:rsid w:val="00D10846"/>
    <w:rsid w:val="00D10BFD"/>
    <w:rsid w:val="00D119D3"/>
    <w:rsid w:val="00D11C1C"/>
    <w:rsid w:val="00D12023"/>
    <w:rsid w:val="00D12407"/>
    <w:rsid w:val="00D13D12"/>
    <w:rsid w:val="00D13DC6"/>
    <w:rsid w:val="00D215E3"/>
    <w:rsid w:val="00D225D7"/>
    <w:rsid w:val="00D25475"/>
    <w:rsid w:val="00D30A19"/>
    <w:rsid w:val="00D319F8"/>
    <w:rsid w:val="00D32B58"/>
    <w:rsid w:val="00D334B9"/>
    <w:rsid w:val="00D35A11"/>
    <w:rsid w:val="00D407F0"/>
    <w:rsid w:val="00D42407"/>
    <w:rsid w:val="00D4497E"/>
    <w:rsid w:val="00D4539A"/>
    <w:rsid w:val="00D46AB9"/>
    <w:rsid w:val="00D47B06"/>
    <w:rsid w:val="00D53305"/>
    <w:rsid w:val="00D53332"/>
    <w:rsid w:val="00D53850"/>
    <w:rsid w:val="00D53BE2"/>
    <w:rsid w:val="00D54C9B"/>
    <w:rsid w:val="00D553E9"/>
    <w:rsid w:val="00D572B6"/>
    <w:rsid w:val="00D57F37"/>
    <w:rsid w:val="00D61407"/>
    <w:rsid w:val="00D6353D"/>
    <w:rsid w:val="00D666A3"/>
    <w:rsid w:val="00D720B5"/>
    <w:rsid w:val="00D73225"/>
    <w:rsid w:val="00D80718"/>
    <w:rsid w:val="00D814AA"/>
    <w:rsid w:val="00D836A9"/>
    <w:rsid w:val="00D86F8F"/>
    <w:rsid w:val="00D870BE"/>
    <w:rsid w:val="00D87802"/>
    <w:rsid w:val="00D9041D"/>
    <w:rsid w:val="00D92EB4"/>
    <w:rsid w:val="00D93459"/>
    <w:rsid w:val="00D94328"/>
    <w:rsid w:val="00D96C60"/>
    <w:rsid w:val="00DA1F71"/>
    <w:rsid w:val="00DA32EA"/>
    <w:rsid w:val="00DA348B"/>
    <w:rsid w:val="00DB0714"/>
    <w:rsid w:val="00DB1112"/>
    <w:rsid w:val="00DB3306"/>
    <w:rsid w:val="00DB76C4"/>
    <w:rsid w:val="00DC0860"/>
    <w:rsid w:val="00DC21CC"/>
    <w:rsid w:val="00DC242F"/>
    <w:rsid w:val="00DD3CE7"/>
    <w:rsid w:val="00DD6850"/>
    <w:rsid w:val="00DE05DE"/>
    <w:rsid w:val="00DE152F"/>
    <w:rsid w:val="00DF1B68"/>
    <w:rsid w:val="00DF1DD2"/>
    <w:rsid w:val="00DF4272"/>
    <w:rsid w:val="00DF5233"/>
    <w:rsid w:val="00DF5644"/>
    <w:rsid w:val="00E0630C"/>
    <w:rsid w:val="00E06F66"/>
    <w:rsid w:val="00E10F23"/>
    <w:rsid w:val="00E163A7"/>
    <w:rsid w:val="00E17204"/>
    <w:rsid w:val="00E178CC"/>
    <w:rsid w:val="00E17CE6"/>
    <w:rsid w:val="00E2129B"/>
    <w:rsid w:val="00E234AE"/>
    <w:rsid w:val="00E2543A"/>
    <w:rsid w:val="00E25F1C"/>
    <w:rsid w:val="00E30EE3"/>
    <w:rsid w:val="00E31722"/>
    <w:rsid w:val="00E33079"/>
    <w:rsid w:val="00E339D6"/>
    <w:rsid w:val="00E359F0"/>
    <w:rsid w:val="00E52AEC"/>
    <w:rsid w:val="00E56F07"/>
    <w:rsid w:val="00E60631"/>
    <w:rsid w:val="00E62735"/>
    <w:rsid w:val="00E66559"/>
    <w:rsid w:val="00E70184"/>
    <w:rsid w:val="00E71C84"/>
    <w:rsid w:val="00E73203"/>
    <w:rsid w:val="00E77D15"/>
    <w:rsid w:val="00E8150B"/>
    <w:rsid w:val="00E8671E"/>
    <w:rsid w:val="00E86CA2"/>
    <w:rsid w:val="00E95366"/>
    <w:rsid w:val="00E97ECC"/>
    <w:rsid w:val="00EA0099"/>
    <w:rsid w:val="00EA083D"/>
    <w:rsid w:val="00EA13BC"/>
    <w:rsid w:val="00EA1A81"/>
    <w:rsid w:val="00EA4670"/>
    <w:rsid w:val="00EA5744"/>
    <w:rsid w:val="00EA5F43"/>
    <w:rsid w:val="00EA619F"/>
    <w:rsid w:val="00EA6AB6"/>
    <w:rsid w:val="00EB178F"/>
    <w:rsid w:val="00EB17EC"/>
    <w:rsid w:val="00EB3073"/>
    <w:rsid w:val="00EB3F0A"/>
    <w:rsid w:val="00EB7BB8"/>
    <w:rsid w:val="00EC1557"/>
    <w:rsid w:val="00EC159D"/>
    <w:rsid w:val="00ED399E"/>
    <w:rsid w:val="00ED3C2A"/>
    <w:rsid w:val="00ED3CF9"/>
    <w:rsid w:val="00ED7415"/>
    <w:rsid w:val="00ED7676"/>
    <w:rsid w:val="00EE1281"/>
    <w:rsid w:val="00EE3705"/>
    <w:rsid w:val="00EE5E31"/>
    <w:rsid w:val="00EF4977"/>
    <w:rsid w:val="00EF7B09"/>
    <w:rsid w:val="00F00BCF"/>
    <w:rsid w:val="00F01FCD"/>
    <w:rsid w:val="00F03E49"/>
    <w:rsid w:val="00F04347"/>
    <w:rsid w:val="00F06168"/>
    <w:rsid w:val="00F106C3"/>
    <w:rsid w:val="00F10EF8"/>
    <w:rsid w:val="00F11A73"/>
    <w:rsid w:val="00F128F0"/>
    <w:rsid w:val="00F15E6E"/>
    <w:rsid w:val="00F205E9"/>
    <w:rsid w:val="00F21178"/>
    <w:rsid w:val="00F241C2"/>
    <w:rsid w:val="00F2560B"/>
    <w:rsid w:val="00F26B6E"/>
    <w:rsid w:val="00F26E3A"/>
    <w:rsid w:val="00F27CD6"/>
    <w:rsid w:val="00F27D37"/>
    <w:rsid w:val="00F348F9"/>
    <w:rsid w:val="00F439D0"/>
    <w:rsid w:val="00F44CDC"/>
    <w:rsid w:val="00F4707A"/>
    <w:rsid w:val="00F53917"/>
    <w:rsid w:val="00F5394B"/>
    <w:rsid w:val="00F53981"/>
    <w:rsid w:val="00F546DD"/>
    <w:rsid w:val="00F54A8D"/>
    <w:rsid w:val="00F561A2"/>
    <w:rsid w:val="00F56C4B"/>
    <w:rsid w:val="00F57BD3"/>
    <w:rsid w:val="00F57D05"/>
    <w:rsid w:val="00F60D84"/>
    <w:rsid w:val="00F6194D"/>
    <w:rsid w:val="00F6454B"/>
    <w:rsid w:val="00F657A7"/>
    <w:rsid w:val="00F67892"/>
    <w:rsid w:val="00F70C90"/>
    <w:rsid w:val="00F7786A"/>
    <w:rsid w:val="00F86429"/>
    <w:rsid w:val="00F9204F"/>
    <w:rsid w:val="00F94B04"/>
    <w:rsid w:val="00F961B7"/>
    <w:rsid w:val="00FA29AC"/>
    <w:rsid w:val="00FA4381"/>
    <w:rsid w:val="00FA5842"/>
    <w:rsid w:val="00FB21A9"/>
    <w:rsid w:val="00FB2591"/>
    <w:rsid w:val="00FB4A29"/>
    <w:rsid w:val="00FB5292"/>
    <w:rsid w:val="00FC195C"/>
    <w:rsid w:val="00FC5A89"/>
    <w:rsid w:val="00FC6ACC"/>
    <w:rsid w:val="00FD30BA"/>
    <w:rsid w:val="00FD65A2"/>
    <w:rsid w:val="00FD718F"/>
    <w:rsid w:val="00FE39CE"/>
    <w:rsid w:val="00FE66EF"/>
    <w:rsid w:val="00FF69E6"/>
    <w:rsid w:val="00FF6A71"/>
    <w:rsid w:val="00FF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42FC1F"/>
  <w15:chartTrackingRefBased/>
  <w15:docId w15:val="{A88F296D-9A27-422E-AE55-D4F83D7E2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36D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614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rsid w:val="001D28E1"/>
    <w:pPr>
      <w:widowControl w:val="0"/>
      <w:autoSpaceDE w:val="0"/>
      <w:autoSpaceDN w:val="0"/>
      <w:spacing w:after="0" w:line="240" w:lineRule="auto"/>
      <w:ind w:left="294"/>
      <w:outlineLvl w:val="1"/>
    </w:pPr>
    <w:rPr>
      <w:rFonts w:ascii="Arial" w:eastAsia="Arial" w:hAnsi="Arial" w:cs="Arial"/>
      <w:b/>
      <w:bCs/>
      <w:sz w:val="18"/>
      <w:szCs w:val="18"/>
      <w:lang w:val="pt-PT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B25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2A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47B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147B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CC39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AB452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8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D76"/>
  </w:style>
  <w:style w:type="paragraph" w:styleId="Rodap">
    <w:name w:val="footer"/>
    <w:basedOn w:val="Normal"/>
    <w:link w:val="RodapChar"/>
    <w:uiPriority w:val="99"/>
    <w:unhideWhenUsed/>
    <w:rsid w:val="00280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D76"/>
  </w:style>
  <w:style w:type="paragraph" w:styleId="NormalWeb">
    <w:name w:val="Normal (Web)"/>
    <w:basedOn w:val="Normal"/>
    <w:uiPriority w:val="99"/>
    <w:unhideWhenUsed/>
    <w:rsid w:val="00804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82ACC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D28E1"/>
    <w:rPr>
      <w:rFonts w:ascii="Arial" w:eastAsia="Arial" w:hAnsi="Arial" w:cs="Arial"/>
      <w:b/>
      <w:bCs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D28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5"/>
      <w:szCs w:val="15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D28E1"/>
    <w:rPr>
      <w:rFonts w:ascii="Arial" w:eastAsia="Arial" w:hAnsi="Arial" w:cs="Arial"/>
      <w:sz w:val="15"/>
      <w:szCs w:val="15"/>
    </w:rPr>
  </w:style>
  <w:style w:type="character" w:styleId="Hyperlink">
    <w:name w:val="Hyperlink"/>
    <w:basedOn w:val="Fontepargpadro"/>
    <w:uiPriority w:val="99"/>
    <w:unhideWhenUsed/>
    <w:rsid w:val="00D6140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1407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D6140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9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9A4"/>
    <w:rPr>
      <w:i/>
      <w:iCs/>
      <w:color w:val="4472C4" w:themeColor="accent1"/>
      <w:lang w:val="pt-BR"/>
    </w:rPr>
  </w:style>
  <w:style w:type="character" w:styleId="nfaseSutil">
    <w:name w:val="Subtle Emphasis"/>
    <w:basedOn w:val="Fontepargpadro"/>
    <w:uiPriority w:val="19"/>
    <w:qFormat/>
    <w:rsid w:val="00DF5233"/>
    <w:rPr>
      <w:i/>
      <w:iCs/>
      <w:color w:val="404040" w:themeColor="text1" w:themeTint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B7353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565C9"/>
    <w:pPr>
      <w:tabs>
        <w:tab w:val="left" w:pos="440"/>
        <w:tab w:val="right" w:leader="dot" w:pos="9628"/>
      </w:tabs>
      <w:spacing w:after="0" w:line="360" w:lineRule="auto"/>
    </w:pPr>
    <w:rPr>
      <w:rFonts w:ascii="Candara" w:hAnsi="Candara"/>
      <w:noProof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9B25C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BR"/>
    </w:rPr>
  </w:style>
  <w:style w:type="paragraph" w:customStyle="1" w:styleId="Estilo1">
    <w:name w:val="Estilo1"/>
    <w:basedOn w:val="PargrafodaLista"/>
    <w:link w:val="Estilo1Char"/>
    <w:rsid w:val="009B25C5"/>
    <w:pPr>
      <w:numPr>
        <w:numId w:val="16"/>
      </w:numPr>
      <w:pBdr>
        <w:bottom w:val="single" w:sz="4" w:space="1" w:color="auto"/>
      </w:pBdr>
      <w:spacing w:after="360" w:line="480" w:lineRule="auto"/>
    </w:pPr>
    <w:rPr>
      <w:rFonts w:ascii="Candara" w:hAnsi="Candara"/>
      <w:b/>
      <w:bCs/>
      <w:sz w:val="28"/>
      <w:szCs w:val="28"/>
    </w:rPr>
  </w:style>
  <w:style w:type="paragraph" w:styleId="Sumrio2">
    <w:name w:val="toc 2"/>
    <w:basedOn w:val="Normal"/>
    <w:next w:val="Normal"/>
    <w:autoRedefine/>
    <w:uiPriority w:val="39"/>
    <w:unhideWhenUsed/>
    <w:rsid w:val="00040257"/>
    <w:pPr>
      <w:tabs>
        <w:tab w:val="right" w:leader="dot" w:pos="9628"/>
      </w:tabs>
      <w:spacing w:after="120" w:line="360" w:lineRule="auto"/>
    </w:pPr>
    <w:rPr>
      <w:rFonts w:ascii="Candara" w:hAnsi="Candara"/>
      <w:b/>
      <w:bCs/>
      <w:noProof/>
      <w:sz w:val="28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B25C5"/>
    <w:rPr>
      <w:lang w:val="pt-BR"/>
    </w:rPr>
  </w:style>
  <w:style w:type="character" w:customStyle="1" w:styleId="Estilo1Char">
    <w:name w:val="Estilo1 Char"/>
    <w:basedOn w:val="PargrafodaListaChar"/>
    <w:link w:val="Estilo1"/>
    <w:rsid w:val="009B25C5"/>
    <w:rPr>
      <w:rFonts w:ascii="Candara" w:hAnsi="Candara"/>
      <w:b/>
      <w:bCs/>
      <w:sz w:val="28"/>
      <w:szCs w:val="28"/>
      <w:lang w:val="pt-BR"/>
    </w:rPr>
  </w:style>
  <w:style w:type="paragraph" w:customStyle="1" w:styleId="Estilo3">
    <w:name w:val="Estilo3"/>
    <w:basedOn w:val="Estilo1"/>
    <w:link w:val="Estilo3Char"/>
    <w:qFormat/>
    <w:rsid w:val="00640120"/>
  </w:style>
  <w:style w:type="paragraph" w:styleId="Subttulo">
    <w:name w:val="Subtitle"/>
    <w:basedOn w:val="Normal"/>
    <w:next w:val="Normal"/>
    <w:link w:val="SubttuloChar"/>
    <w:uiPriority w:val="11"/>
    <w:qFormat/>
    <w:rsid w:val="006401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Estilo3Char">
    <w:name w:val="Estilo3 Char"/>
    <w:basedOn w:val="Estilo1Char"/>
    <w:link w:val="Estilo3"/>
    <w:rsid w:val="00640120"/>
    <w:rPr>
      <w:rFonts w:ascii="Candara" w:hAnsi="Candara"/>
      <w:b/>
      <w:bCs/>
      <w:sz w:val="28"/>
      <w:szCs w:val="28"/>
      <w:lang w:val="pt-BR"/>
    </w:rPr>
  </w:style>
  <w:style w:type="character" w:customStyle="1" w:styleId="SubttuloChar">
    <w:name w:val="Subtítulo Char"/>
    <w:basedOn w:val="Fontepargpadro"/>
    <w:link w:val="Subttulo"/>
    <w:uiPriority w:val="11"/>
    <w:rsid w:val="00640120"/>
    <w:rPr>
      <w:rFonts w:eastAsiaTheme="minorEastAsia"/>
      <w:color w:val="5A5A5A" w:themeColor="text1" w:themeTint="A5"/>
      <w:spacing w:val="15"/>
      <w:lang w:val="pt-BR"/>
    </w:rPr>
  </w:style>
  <w:style w:type="character" w:styleId="nfase">
    <w:name w:val="Emphasis"/>
    <w:basedOn w:val="Fontepargpadro"/>
    <w:uiPriority w:val="20"/>
    <w:qFormat/>
    <w:rsid w:val="001E549F"/>
    <w:rPr>
      <w:i/>
      <w:iCs/>
    </w:rPr>
  </w:style>
  <w:style w:type="character" w:styleId="nfaseIntensa">
    <w:name w:val="Intense Emphasis"/>
    <w:basedOn w:val="Fontepargpadro"/>
    <w:uiPriority w:val="21"/>
    <w:qFormat/>
    <w:rsid w:val="001E549F"/>
    <w:rPr>
      <w:i/>
      <w:iCs/>
      <w:color w:val="4472C4" w:themeColor="accent1"/>
    </w:rPr>
  </w:style>
  <w:style w:type="character" w:styleId="Refdecomentrio">
    <w:name w:val="annotation reference"/>
    <w:basedOn w:val="Fontepargpadro"/>
    <w:uiPriority w:val="99"/>
    <w:semiHidden/>
    <w:unhideWhenUsed/>
    <w:rsid w:val="001E549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E549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E549F"/>
    <w:rPr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E549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E549F"/>
    <w:rPr>
      <w:b/>
      <w:bCs/>
      <w:sz w:val="20"/>
      <w:szCs w:val="20"/>
      <w:lang w:val="pt-BR"/>
    </w:rPr>
  </w:style>
  <w:style w:type="character" w:styleId="RefernciaIntensa">
    <w:name w:val="Intense Reference"/>
    <w:basedOn w:val="Fontepargpadro"/>
    <w:uiPriority w:val="32"/>
    <w:qFormat/>
    <w:rsid w:val="001E549F"/>
    <w:rPr>
      <w:b/>
      <w:bCs/>
      <w:smallCaps/>
      <w:color w:val="4472C4" w:themeColor="accent1"/>
      <w:spacing w:val="5"/>
    </w:rPr>
  </w:style>
  <w:style w:type="character" w:customStyle="1" w:styleId="Ttulo4Char">
    <w:name w:val="Título 4 Char"/>
    <w:basedOn w:val="Fontepargpadro"/>
    <w:link w:val="Ttulo4"/>
    <w:uiPriority w:val="9"/>
    <w:rsid w:val="00742A53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rsid w:val="00147B30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rsid w:val="00147B30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paragraph" w:styleId="Ttulo">
    <w:name w:val="Title"/>
    <w:basedOn w:val="Normal"/>
    <w:next w:val="Normal"/>
    <w:link w:val="TtuloChar"/>
    <w:uiPriority w:val="10"/>
    <w:qFormat/>
    <w:rsid w:val="00147B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7B30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emEspaamento">
    <w:name w:val="No Spacing"/>
    <w:uiPriority w:val="1"/>
    <w:qFormat/>
    <w:rsid w:val="00CC391D"/>
    <w:pPr>
      <w:spacing w:after="0" w:line="240" w:lineRule="auto"/>
    </w:pPr>
    <w:rPr>
      <w:lang w:val="pt-BR"/>
    </w:rPr>
  </w:style>
  <w:style w:type="character" w:customStyle="1" w:styleId="Ttulo7Char">
    <w:name w:val="Título 7 Char"/>
    <w:basedOn w:val="Fontepargpadro"/>
    <w:link w:val="Ttulo7"/>
    <w:uiPriority w:val="9"/>
    <w:rsid w:val="00CC391D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7E23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6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WWW.ASLSOFTHOUSE.COM.BR" TargetMode="External"/><Relationship Id="rId24" Type="http://schemas.openxmlformats.org/officeDocument/2006/relationships/image" Target="media/image15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hyperlink" Target="WWW.ASLSOFTHOUSE.COM.BR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WWW.ASLSOFTHOUSE.COM.BR" TargetMode="External"/><Relationship Id="rId1" Type="http://schemas.openxmlformats.org/officeDocument/2006/relationships/hyperlink" Target="WWW.ASLSOFTHOUSE.COM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SL%20Softhouse\Rei\Modelos%20de%20documentos\Word\Top\teste\Boletim%20informativo%20-%20tech%20tim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4DA15D-3B5A-4E12-A279-E51B0EC6B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Boletim informativo - tech times</Template>
  <TotalTime>0</TotalTime>
  <Pages>1</Pages>
  <Words>916</Words>
  <Characters>4951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 - Informática</dc:creator>
  <cp:keywords/>
  <dc:description/>
  <cp:lastModifiedBy>Marcelo Lippi</cp:lastModifiedBy>
  <cp:revision>4</cp:revision>
  <cp:lastPrinted>2022-05-04T12:47:00Z</cp:lastPrinted>
  <dcterms:created xsi:type="dcterms:W3CDTF">2022-05-04T12:47:00Z</dcterms:created>
  <dcterms:modified xsi:type="dcterms:W3CDTF">2022-05-04T12:47:00Z</dcterms:modified>
</cp:coreProperties>
</file>